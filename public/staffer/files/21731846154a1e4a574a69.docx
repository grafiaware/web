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763B06" w14:textId="77777777" w:rsidR="00DF698E" w:rsidRDefault="00DF698E"/>
    <w:sdt>
      <w:sdtPr>
        <w:rPr>
          <w:color w:val="000000"/>
          <w:sz w:val="23"/>
          <w:szCs w:val="23"/>
        </w:rPr>
        <w:alias w:val="Jméno v životopisu"/>
        <w:tag w:val="Jméno v životopisu"/>
        <w:id w:val="1517890734"/>
        <w:placeholder>
          <w:docPart w:val="F3645C1D5A76404BB12931F15E244F15"/>
        </w:placeholder>
        <w:docPartList>
          <w:docPartGallery w:val="Quick Parts"/>
          <w:docPartCategory w:val=" Jméno v životopisu"/>
        </w:docPartList>
      </w:sdtPr>
      <w:sdtContent>
        <w:tbl>
          <w:tblPr>
            <w:tblW w:w="5020" w:type="pct"/>
            <w:jc w:val="center"/>
            <w:tbl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  <w:insideH w:val="single" w:sz="4" w:space="0" w:color="000000" w:themeColor="text1"/>
              <w:insideV w:val="single" w:sz="4" w:space="0" w:color="000000" w:themeColor="text1"/>
            </w:tblBorders>
            <w:tblLook w:val="04A0" w:firstRow="1" w:lastRow="0" w:firstColumn="1" w:lastColumn="0" w:noHBand="0" w:noVBand="1"/>
          </w:tblPr>
          <w:tblGrid>
            <w:gridCol w:w="2835"/>
            <w:gridCol w:w="6843"/>
          </w:tblGrid>
          <w:tr w:rsidR="00DF698E" w14:paraId="2EC57A45" w14:textId="77777777" w:rsidTr="00DF698E">
            <w:trPr>
              <w:trHeight w:val="508"/>
              <w:jc w:val="center"/>
            </w:trPr>
            <w:tc>
              <w:tcPr>
                <w:tcW w:w="2858" w:type="dxa"/>
                <w:tcBorders>
                  <w:top w:val="nil"/>
                  <w:left w:val="nil"/>
                  <w:bottom w:val="single" w:sz="36" w:space="0" w:color="FFFFFF" w:themeColor="background1"/>
                  <w:right w:val="nil"/>
                </w:tcBorders>
                <w:shd w:val="clear" w:color="auto" w:fill="775F55" w:themeFill="text2"/>
                <w:vAlign w:val="center"/>
              </w:tcPr>
              <w:p w14:paraId="72C32B45" w14:textId="77777777" w:rsidR="00DF698E" w:rsidRDefault="00DF698E" w:rsidP="009D5A1F">
                <w:pPr>
                  <w:pStyle w:val="Jmnoapjmen"/>
                  <w:spacing w:line="240" w:lineRule="auto"/>
                </w:pPr>
              </w:p>
            </w:tc>
            <w:tc>
              <w:tcPr>
                <w:tcW w:w="7037" w:type="dxa"/>
                <w:tcBorders>
                  <w:top w:val="nil"/>
                  <w:left w:val="nil"/>
                  <w:bottom w:val="single" w:sz="36" w:space="0" w:color="FFFFFF" w:themeColor="background1"/>
                  <w:right w:val="nil"/>
                </w:tcBorders>
                <w:shd w:val="clear" w:color="auto" w:fill="775F55" w:themeFill="text2"/>
                <w:vAlign w:val="center"/>
              </w:tcPr>
              <w:p w14:paraId="445FEAF4" w14:textId="6842E983" w:rsidR="00DF698E" w:rsidRDefault="009D5A1F" w:rsidP="009D5A1F">
                <w:pPr>
                  <w:pStyle w:val="Jmnoapjmen"/>
                  <w:spacing w:line="240" w:lineRule="auto"/>
                </w:pPr>
                <w:sdt>
                  <w:sdtPr>
                    <w:id w:val="169066309"/>
                    <w:placeholder>
                      <w:docPart w:val="71D02F66C66244DEA2A93874C88BD0BA"/>
                    </w:placeholder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Content>
                    <w:r w:rsidR="00DF698E">
                      <w:t>Eduard Gratzl</w:t>
                    </w:r>
                  </w:sdtContent>
                </w:sdt>
              </w:p>
            </w:tc>
          </w:tr>
          <w:tr w:rsidR="00DF698E" w14:paraId="09031751" w14:textId="77777777" w:rsidTr="00DF698E">
            <w:trPr>
              <w:trHeight w:val="112"/>
              <w:jc w:val="center"/>
            </w:trPr>
            <w:tc>
              <w:tcPr>
                <w:tcW w:w="2858" w:type="dxa"/>
                <w:tcBorders>
                  <w:top w:val="single" w:sz="36" w:space="0" w:color="FFFFFF" w:themeColor="background1"/>
                  <w:left w:val="nil"/>
                  <w:bottom w:val="nil"/>
                  <w:right w:val="single" w:sz="36" w:space="0" w:color="FFFFFF" w:themeColor="background1"/>
                </w:tcBorders>
                <w:shd w:val="clear" w:color="auto" w:fill="DD8047" w:themeFill="accent2"/>
                <w:tcMar>
                  <w:top w:w="29" w:type="dxa"/>
                  <w:left w:w="115" w:type="dxa"/>
                  <w:bottom w:w="29" w:type="dxa"/>
                  <w:right w:w="115" w:type="dxa"/>
                </w:tcMar>
                <w:vAlign w:val="center"/>
              </w:tcPr>
              <w:p w14:paraId="68F0648F" w14:textId="77777777" w:rsidR="00DF698E" w:rsidRDefault="00DF698E" w:rsidP="009D5A1F">
                <w:pPr>
                  <w:pStyle w:val="Datum"/>
                  <w:framePr w:wrap="auto" w:hAnchor="text" w:xAlign="left" w:yAlign="inline"/>
                  <w:suppressOverlap w:val="0"/>
                </w:pPr>
              </w:p>
            </w:tc>
            <w:tc>
              <w:tcPr>
                <w:tcW w:w="7037" w:type="dxa"/>
                <w:tcBorders>
                  <w:top w:val="single" w:sz="36" w:space="0" w:color="FFFFFF" w:themeColor="background1"/>
                  <w:left w:val="single" w:sz="36" w:space="0" w:color="FFFFFF" w:themeColor="background1"/>
                  <w:bottom w:val="nil"/>
                  <w:right w:val="nil"/>
                </w:tcBorders>
                <w:shd w:val="clear" w:color="auto" w:fill="94B6D2" w:themeFill="accent1"/>
                <w:tcMar>
                  <w:top w:w="29" w:type="dxa"/>
                  <w:left w:w="115" w:type="dxa"/>
                  <w:bottom w:w="29" w:type="dxa"/>
                  <w:right w:w="115" w:type="dxa"/>
                </w:tcMar>
              </w:tcPr>
              <w:p w14:paraId="694EA454" w14:textId="77777777" w:rsidR="00DF698E" w:rsidRDefault="00DF698E" w:rsidP="009D5A1F">
                <w:pPr>
                  <w:spacing w:after="0"/>
                </w:pPr>
                <w:r w:rsidRPr="00072B04">
                  <w:rPr>
                    <w:sz w:val="28"/>
                  </w:rPr>
                  <w:t>Jméno a příjmení: Eduard Gratzl</w:t>
                </w:r>
              </w:p>
            </w:tc>
          </w:tr>
          <w:tr w:rsidR="00DF698E" w14:paraId="3A8AEAAC" w14:textId="77777777" w:rsidTr="00DF698E">
            <w:trPr>
              <w:trHeight w:val="201"/>
              <w:jc w:val="center"/>
            </w:trPr>
            <w:tc>
              <w:tcPr>
                <w:tcW w:w="2858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</w:tcPr>
              <w:p w14:paraId="169753F0" w14:textId="77777777" w:rsidR="00B04914" w:rsidRDefault="00B04914" w:rsidP="009D5A1F">
                <w:pPr>
                  <w:rPr>
                    <w:noProof/>
                    <w:lang w:eastAsia="cs-CZ"/>
                  </w:rPr>
                </w:pPr>
              </w:p>
              <w:p w14:paraId="56A22803" w14:textId="77777777" w:rsidR="00DF698E" w:rsidRDefault="00DF698E" w:rsidP="009D5A1F">
                <w:pPr>
                  <w:rPr>
                    <w:sz w:val="0"/>
                    <w:szCs w:val="0"/>
                  </w:rPr>
                </w:pPr>
                <w:r w:rsidRPr="00754861">
                  <w:rPr>
                    <w:noProof/>
                    <w:lang w:eastAsia="cs-CZ"/>
                  </w:rPr>
                  <w:drawing>
                    <wp:inline distT="0" distB="0" distL="0" distR="0" wp14:anchorId="569C4691" wp14:editId="0976D431">
                      <wp:extent cx="1295400" cy="1378440"/>
                      <wp:effectExtent l="0" t="0" r="0" b="0"/>
                      <wp:docPr id="1" name="Obrázek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 rotWithShape="1"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6630" t="15781" r="27193" b="1870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309333" cy="1393266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25E5CDAA" w14:textId="77777777" w:rsidR="00DF698E" w:rsidRDefault="00DF698E" w:rsidP="009D5A1F">
                <w:pPr>
                  <w:spacing w:after="0"/>
                  <w:jc w:val="center"/>
                </w:pPr>
              </w:p>
            </w:tc>
            <w:tc>
              <w:tcPr>
                <w:tcW w:w="7037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top w:w="58" w:type="dxa"/>
                  <w:left w:w="115" w:type="dxa"/>
                  <w:bottom w:w="0" w:type="dxa"/>
                  <w:right w:w="115" w:type="dxa"/>
                </w:tcMar>
              </w:tcPr>
              <w:p w14:paraId="7C0FACAD" w14:textId="77777777" w:rsidR="00DF698E" w:rsidRDefault="00DF698E" w:rsidP="009D5A1F">
                <w:pPr>
                  <w:pStyle w:val="Adresaodeslatele0"/>
                </w:pPr>
                <w:r>
                  <w:t>Datum narození/věk: 17. 11. 1978 / 35 let</w:t>
                </w:r>
              </w:p>
              <w:p w14:paraId="0060525A" w14:textId="77777777" w:rsidR="00DF698E" w:rsidRDefault="00DF698E" w:rsidP="009D5A1F">
                <w:pPr>
                  <w:pStyle w:val="Adresaodeslatele0"/>
                </w:pPr>
                <w:r>
                  <w:t>Bydliště: Skotnice 125, 742 59 Skotnice</w:t>
                </w:r>
                <w:r>
                  <w:br/>
                  <w:t>Mob.: 702 919 713</w:t>
                </w:r>
              </w:p>
              <w:p w14:paraId="0A43F095" w14:textId="77777777" w:rsidR="00DF698E" w:rsidRDefault="00DF698E" w:rsidP="009D5A1F">
                <w:pPr>
                  <w:pStyle w:val="Adresaodeslatele0"/>
                </w:pPr>
                <w:r>
                  <w:t>Národnost / státní příslušnost: Česká/ČR</w:t>
                </w:r>
              </w:p>
              <w:p w14:paraId="6B714C36" w14:textId="77777777" w:rsidR="00DF698E" w:rsidRDefault="00DF698E" w:rsidP="009D5A1F">
                <w:pPr>
                  <w:pStyle w:val="Adresaodeslatele0"/>
                </w:pPr>
                <w:r>
                  <w:t>Rodinný stav: ženatý</w:t>
                </w:r>
              </w:p>
              <w:p w14:paraId="748591CA" w14:textId="77777777" w:rsidR="00DF698E" w:rsidRDefault="00DF698E" w:rsidP="009D5A1F">
                <w:pPr>
                  <w:pStyle w:val="Adresaodeslatele0"/>
                </w:pPr>
                <w:r>
                  <w:t>Děti: 2 (2003, 2012)</w:t>
                </w:r>
              </w:p>
              <w:p w14:paraId="2D97FB28" w14:textId="4DE2202F" w:rsidR="00DF698E" w:rsidRDefault="00DF698E" w:rsidP="00DF698E">
                <w:pPr>
                  <w:pStyle w:val="Adresaodeslatele0"/>
                </w:pPr>
                <w:r>
                  <w:t>E-mail: egratzl@seznam.cz</w:t>
                </w:r>
                <w:r>
                  <w:br/>
                </w:r>
              </w:p>
            </w:tc>
          </w:tr>
        </w:tbl>
        <w:p w14:paraId="749015AB" w14:textId="77777777" w:rsidR="00DF698E" w:rsidRDefault="009D5A1F" w:rsidP="00DF698E">
          <w:pPr>
            <w:rPr>
              <w:color w:val="000000"/>
            </w:rPr>
          </w:pPr>
        </w:p>
      </w:sdtContent>
    </w:sdt>
    <w:tbl>
      <w:tblPr>
        <w:tblStyle w:val="Mkatabulky"/>
        <w:tblW w:w="4996" w:type="pct"/>
        <w:jc w:val="center"/>
        <w:tblLook w:val="04A0" w:firstRow="1" w:lastRow="0" w:firstColumn="1" w:lastColumn="0" w:noHBand="0" w:noVBand="1"/>
      </w:tblPr>
      <w:tblGrid>
        <w:gridCol w:w="2246"/>
        <w:gridCol w:w="7385"/>
      </w:tblGrid>
      <w:tr w:rsidR="0077440A" w14:paraId="6916211E" w14:textId="77777777" w:rsidTr="00DF698E">
        <w:trPr>
          <w:trHeight w:val="288"/>
          <w:jc w:val="center"/>
        </w:trPr>
        <w:tc>
          <w:tcPr>
            <w:tcW w:w="23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59E6EF8" w14:textId="77777777" w:rsidR="0077440A" w:rsidRDefault="0077440A">
            <w:pPr>
              <w:rPr>
                <w:b/>
                <w:bCs/>
                <w:color w:val="FFFFFF" w:themeColor="background1"/>
              </w:rPr>
            </w:pPr>
          </w:p>
        </w:tc>
        <w:tc>
          <w:tcPr>
            <w:tcW w:w="7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65EA76BC" w14:textId="48040EA5" w:rsidR="001563BA" w:rsidRDefault="001563BA"/>
          <w:p w14:paraId="6ED9F810" w14:textId="77777777" w:rsidR="0077440A" w:rsidRDefault="00F340C2">
            <w:pPr>
              <w:pStyle w:val="Section"/>
            </w:pPr>
            <w:r>
              <w:t>Vzdělání</w:t>
            </w:r>
          </w:p>
          <w:p w14:paraId="441788DC" w14:textId="77777777" w:rsidR="00DF698E" w:rsidRDefault="00DF698E" w:rsidP="00A351BA">
            <w:pPr>
              <w:pStyle w:val="Dloddl"/>
              <w:spacing w:after="0" w:line="240" w:lineRule="auto"/>
              <w:rPr>
                <w:color w:val="355D7E" w:themeColor="accent1" w:themeShade="80"/>
              </w:rPr>
            </w:pPr>
          </w:p>
          <w:p w14:paraId="3B0E81FD" w14:textId="77777777" w:rsidR="00A351BA" w:rsidRPr="00B401C0" w:rsidRDefault="00A351BA" w:rsidP="00A351BA">
            <w:pPr>
              <w:pStyle w:val="Dloddl"/>
              <w:spacing w:after="0" w:line="240" w:lineRule="auto"/>
              <w:rPr>
                <w:color w:val="355D7E" w:themeColor="accent1" w:themeShade="80"/>
              </w:rPr>
            </w:pPr>
            <w:r w:rsidRPr="00B401C0">
              <w:rPr>
                <w:color w:val="355D7E" w:themeColor="accent1" w:themeShade="80"/>
              </w:rPr>
              <w:t>Střední průmyslová škola v Ostrově nad Ohří</w:t>
            </w:r>
          </w:p>
          <w:p w14:paraId="369D8A46" w14:textId="77777777" w:rsidR="00A351BA" w:rsidRDefault="00A351BA" w:rsidP="00A351BA">
            <w:pPr>
              <w:pStyle w:val="Seznamsodrkami"/>
              <w:numPr>
                <w:ilvl w:val="0"/>
                <w:numId w:val="0"/>
              </w:numPr>
              <w:spacing w:after="0" w:line="240" w:lineRule="auto"/>
              <w:ind w:left="360" w:hanging="360"/>
            </w:pPr>
            <w:r>
              <w:t>1994 - 98</w:t>
            </w:r>
          </w:p>
          <w:p w14:paraId="54CE5E38" w14:textId="6EF42872" w:rsidR="00A351BA" w:rsidRDefault="00A351BA" w:rsidP="00A351BA">
            <w:pPr>
              <w:pStyle w:val="Seznamsodrkami"/>
              <w:numPr>
                <w:ilvl w:val="0"/>
                <w:numId w:val="0"/>
              </w:numPr>
              <w:spacing w:after="0" w:line="240" w:lineRule="auto"/>
            </w:pPr>
            <w:r>
              <w:t>Střední odborné vzdělání ukončené maturitní zkouškou</w:t>
            </w:r>
            <w:r w:rsidR="00E619CD">
              <w:t>. Obor silnoproudá elektrotechnika.</w:t>
            </w:r>
          </w:p>
          <w:p w14:paraId="0C016C6E" w14:textId="77777777" w:rsidR="00A351BA" w:rsidRDefault="00A351BA" w:rsidP="00A351BA">
            <w:pPr>
              <w:pStyle w:val="Seznamsodrkami"/>
              <w:numPr>
                <w:ilvl w:val="0"/>
                <w:numId w:val="0"/>
              </w:numPr>
              <w:spacing w:after="0" w:line="240" w:lineRule="auto"/>
            </w:pPr>
          </w:p>
          <w:p w14:paraId="2DA96286" w14:textId="77777777" w:rsidR="00A351BA" w:rsidRPr="00B401C0" w:rsidRDefault="00A351BA" w:rsidP="00A351BA">
            <w:pPr>
              <w:pStyle w:val="Dloddl"/>
              <w:spacing w:after="0" w:line="240" w:lineRule="auto"/>
              <w:rPr>
                <w:color w:val="355D7E" w:themeColor="accent1" w:themeShade="80"/>
              </w:rPr>
            </w:pPr>
            <w:r w:rsidRPr="00B401C0">
              <w:rPr>
                <w:color w:val="355D7E" w:themeColor="accent1" w:themeShade="80"/>
              </w:rPr>
              <w:t>Ostravská univerzita</w:t>
            </w:r>
          </w:p>
          <w:p w14:paraId="563568C0" w14:textId="77777777" w:rsidR="00A351BA" w:rsidRDefault="00A351BA" w:rsidP="00A351BA">
            <w:pPr>
              <w:pStyle w:val="Seznamsodrkami"/>
              <w:numPr>
                <w:ilvl w:val="0"/>
                <w:numId w:val="0"/>
              </w:numPr>
              <w:spacing w:after="0" w:line="240" w:lineRule="auto"/>
              <w:ind w:left="360" w:hanging="360"/>
            </w:pPr>
            <w:r>
              <w:t>2012 - doposud</w:t>
            </w:r>
          </w:p>
          <w:p w14:paraId="5A005ED2" w14:textId="3E8801B3" w:rsidR="00A351BA" w:rsidRDefault="00DF698E" w:rsidP="00A351BA">
            <w:pPr>
              <w:pStyle w:val="Seznamsodrkami"/>
              <w:numPr>
                <w:ilvl w:val="0"/>
                <w:numId w:val="0"/>
              </w:numPr>
              <w:spacing w:after="0" w:line="240" w:lineRule="auto"/>
            </w:pPr>
            <w:r>
              <w:t>Obor Andragogika -</w:t>
            </w:r>
            <w:r w:rsidR="00A351BA">
              <w:t xml:space="preserve"> v současné době jsem </w:t>
            </w:r>
            <w:r w:rsidR="003C7D55">
              <w:t>studentem 2. ročníku</w:t>
            </w:r>
            <w:r w:rsidR="00A351BA">
              <w:t xml:space="preserve"> kombinovaného studia</w:t>
            </w:r>
          </w:p>
          <w:p w14:paraId="17CA23FB" w14:textId="40D31D04" w:rsidR="00CC59E9" w:rsidRDefault="00DF698E">
            <w:pPr>
              <w:pStyle w:val="Section"/>
            </w:pPr>
            <w:r>
              <w:t xml:space="preserve">Pracovní </w:t>
            </w:r>
            <w:r w:rsidR="00F340C2">
              <w:t>zkušenosti</w:t>
            </w:r>
          </w:p>
          <w:p w14:paraId="083D1FF6" w14:textId="77777777" w:rsidR="00CC59E9" w:rsidRDefault="00CC59E9" w:rsidP="00CC59E9">
            <w:pPr>
              <w:pStyle w:val="Dloddl"/>
              <w:spacing w:after="0" w:line="240" w:lineRule="auto"/>
              <w:rPr>
                <w:b w:val="0"/>
                <w:bCs/>
                <w:color w:val="000000"/>
                <w:spacing w:val="0"/>
                <w:sz w:val="23"/>
              </w:rPr>
            </w:pPr>
          </w:p>
          <w:p w14:paraId="2812950D" w14:textId="3390D9B3" w:rsidR="00CC59E9" w:rsidRDefault="00CC59E9" w:rsidP="00CC59E9">
            <w:pPr>
              <w:pStyle w:val="Dloddl"/>
              <w:spacing w:after="0" w:line="240" w:lineRule="auto"/>
              <w:rPr>
                <w:color w:val="000000"/>
                <w:spacing w:val="0"/>
                <w:sz w:val="23"/>
              </w:rPr>
            </w:pPr>
            <w:r>
              <w:rPr>
                <w:b w:val="0"/>
                <w:bCs/>
                <w:color w:val="000000"/>
                <w:spacing w:val="0"/>
                <w:sz w:val="23"/>
              </w:rPr>
              <w:t xml:space="preserve">Lektor </w:t>
            </w:r>
            <w:r>
              <w:rPr>
                <w:b w:val="0"/>
                <w:bCs/>
              </w:rPr>
              <w:t xml:space="preserve">| </w:t>
            </w:r>
            <w:sdt>
              <w:sdtPr>
                <w:rPr>
                  <w:color w:val="355D7E" w:themeColor="accent1" w:themeShade="80"/>
                </w:rPr>
                <w:id w:val="-776022026"/>
                <w:placeholder>
                  <w:docPart w:val="1C31D28CC34E457D8F593AE2234E402E"/>
                </w:placeholder>
              </w:sdtPr>
              <w:sdtContent>
                <w:r>
                  <w:rPr>
                    <w:color w:val="355D7E" w:themeColor="accent1" w:themeShade="80"/>
                  </w:rPr>
                  <w:t>OSVČ</w:t>
                </w:r>
              </w:sdtContent>
            </w:sdt>
          </w:p>
          <w:p w14:paraId="6BECD189" w14:textId="4AEC61A5" w:rsidR="00CC59E9" w:rsidRDefault="00CC59E9" w:rsidP="00CC59E9">
            <w:pPr>
              <w:spacing w:after="0" w:line="240" w:lineRule="auto"/>
            </w:pPr>
            <w:r>
              <w:t>Od 2014</w:t>
            </w:r>
          </w:p>
          <w:p w14:paraId="16D1452A" w14:textId="4CC7E3B5" w:rsidR="00F340C2" w:rsidRDefault="00FE5E3D" w:rsidP="00A351BA">
            <w:pPr>
              <w:pStyle w:val="Dloddl"/>
              <w:spacing w:after="0" w:line="240" w:lineRule="auto"/>
              <w:rPr>
                <w:b w:val="0"/>
                <w:bCs/>
                <w:color w:val="000000"/>
                <w:spacing w:val="0"/>
                <w:sz w:val="23"/>
              </w:rPr>
            </w:pPr>
            <w:r>
              <w:rPr>
                <w:b w:val="0"/>
                <w:bCs/>
                <w:color w:val="000000"/>
                <w:spacing w:val="0"/>
                <w:sz w:val="23"/>
              </w:rPr>
              <w:t>Lektor vzdělávání dospělých</w:t>
            </w:r>
          </w:p>
          <w:p w14:paraId="5A922677" w14:textId="77777777" w:rsidR="00B04914" w:rsidRDefault="00B04914" w:rsidP="00A351BA">
            <w:pPr>
              <w:pStyle w:val="Dloddl"/>
              <w:spacing w:after="0" w:line="240" w:lineRule="auto"/>
              <w:rPr>
                <w:b w:val="0"/>
                <w:bCs/>
                <w:color w:val="000000"/>
                <w:spacing w:val="0"/>
                <w:sz w:val="23"/>
              </w:rPr>
            </w:pPr>
            <w:r>
              <w:rPr>
                <w:b w:val="0"/>
                <w:bCs/>
                <w:color w:val="000000"/>
                <w:spacing w:val="0"/>
                <w:sz w:val="23"/>
              </w:rPr>
              <w:t>Tvorba výukových materiálů, vedení kurzů na níže uvedená témata.</w:t>
            </w:r>
          </w:p>
          <w:p w14:paraId="33DA8670" w14:textId="159523BB" w:rsidR="00B04914" w:rsidRDefault="00B04914" w:rsidP="00A351BA">
            <w:pPr>
              <w:pStyle w:val="Dloddl"/>
              <w:spacing w:after="0" w:line="240" w:lineRule="auto"/>
              <w:rPr>
                <w:b w:val="0"/>
                <w:bCs/>
                <w:color w:val="000000"/>
                <w:spacing w:val="0"/>
                <w:sz w:val="23"/>
              </w:rPr>
            </w:pPr>
            <w:r>
              <w:rPr>
                <w:b w:val="0"/>
                <w:bCs/>
                <w:color w:val="000000"/>
                <w:spacing w:val="0"/>
                <w:sz w:val="23"/>
              </w:rPr>
              <w:t xml:space="preserve">Natáčení </w:t>
            </w:r>
            <w:r w:rsidR="002C630C">
              <w:rPr>
                <w:b w:val="0"/>
                <w:bCs/>
                <w:color w:val="000000"/>
                <w:spacing w:val="0"/>
                <w:sz w:val="23"/>
              </w:rPr>
              <w:t xml:space="preserve">video </w:t>
            </w:r>
            <w:r>
              <w:rPr>
                <w:b w:val="0"/>
                <w:bCs/>
                <w:color w:val="000000"/>
                <w:spacing w:val="0"/>
                <w:sz w:val="23"/>
              </w:rPr>
              <w:t xml:space="preserve">seminářů a </w:t>
            </w:r>
            <w:r w:rsidR="002C630C">
              <w:rPr>
                <w:b w:val="0"/>
                <w:bCs/>
                <w:color w:val="000000"/>
                <w:spacing w:val="0"/>
                <w:sz w:val="23"/>
              </w:rPr>
              <w:t xml:space="preserve">vedení </w:t>
            </w:r>
            <w:r>
              <w:rPr>
                <w:b w:val="0"/>
                <w:bCs/>
                <w:color w:val="000000"/>
                <w:spacing w:val="0"/>
                <w:sz w:val="23"/>
              </w:rPr>
              <w:t>webinářů</w:t>
            </w:r>
            <w:r w:rsidR="002C630C">
              <w:rPr>
                <w:b w:val="0"/>
                <w:bCs/>
                <w:color w:val="000000"/>
                <w:spacing w:val="0"/>
                <w:sz w:val="23"/>
              </w:rPr>
              <w:t xml:space="preserve"> včetně následného zpracování záznamů</w:t>
            </w:r>
            <w:r>
              <w:rPr>
                <w:b w:val="0"/>
                <w:bCs/>
                <w:color w:val="000000"/>
                <w:spacing w:val="0"/>
                <w:sz w:val="23"/>
              </w:rPr>
              <w:t>.</w:t>
            </w:r>
          </w:p>
          <w:p w14:paraId="2B77674E" w14:textId="77777777" w:rsidR="00FE5E3D" w:rsidRDefault="00FE5E3D" w:rsidP="00A351BA">
            <w:pPr>
              <w:pStyle w:val="Dloddl"/>
              <w:spacing w:after="0" w:line="240" w:lineRule="auto"/>
              <w:rPr>
                <w:b w:val="0"/>
                <w:bCs/>
                <w:color w:val="000000"/>
                <w:spacing w:val="0"/>
                <w:sz w:val="23"/>
              </w:rPr>
            </w:pPr>
          </w:p>
          <w:p w14:paraId="6AA6D009" w14:textId="21C0333C" w:rsidR="00FF39E2" w:rsidRDefault="00FF39E2" w:rsidP="00A351BA">
            <w:pPr>
              <w:pStyle w:val="Dloddl"/>
              <w:spacing w:after="0" w:line="240" w:lineRule="auto"/>
              <w:rPr>
                <w:b w:val="0"/>
                <w:bCs/>
                <w:color w:val="000000"/>
                <w:spacing w:val="0"/>
                <w:sz w:val="23"/>
              </w:rPr>
            </w:pPr>
            <w:r>
              <w:rPr>
                <w:b w:val="0"/>
                <w:bCs/>
                <w:color w:val="000000"/>
                <w:spacing w:val="0"/>
                <w:sz w:val="23"/>
              </w:rPr>
              <w:t>Soft Skills:</w:t>
            </w:r>
          </w:p>
          <w:p w14:paraId="657A399F" w14:textId="23CDEFC3" w:rsidR="00FF39E2" w:rsidRDefault="00FF39E2" w:rsidP="00FF39E2">
            <w:pPr>
              <w:pStyle w:val="Dloddl"/>
              <w:numPr>
                <w:ilvl w:val="0"/>
                <w:numId w:val="29"/>
              </w:numPr>
              <w:spacing w:after="0" w:line="240" w:lineRule="auto"/>
              <w:rPr>
                <w:b w:val="0"/>
                <w:bCs/>
                <w:color w:val="000000"/>
                <w:spacing w:val="0"/>
                <w:sz w:val="23"/>
              </w:rPr>
            </w:pPr>
            <w:r>
              <w:rPr>
                <w:b w:val="0"/>
                <w:bCs/>
                <w:color w:val="000000"/>
                <w:spacing w:val="0"/>
                <w:sz w:val="23"/>
              </w:rPr>
              <w:t>Komunikační dovednosti</w:t>
            </w:r>
          </w:p>
          <w:p w14:paraId="631DEC7D" w14:textId="21C24B75" w:rsidR="00FF39E2" w:rsidRDefault="00FF39E2" w:rsidP="00FF39E2">
            <w:pPr>
              <w:pStyle w:val="Dloddl"/>
              <w:numPr>
                <w:ilvl w:val="0"/>
                <w:numId w:val="29"/>
              </w:numPr>
              <w:spacing w:after="0" w:line="240" w:lineRule="auto"/>
              <w:rPr>
                <w:b w:val="0"/>
                <w:bCs/>
                <w:color w:val="000000"/>
                <w:spacing w:val="0"/>
                <w:sz w:val="23"/>
              </w:rPr>
            </w:pPr>
            <w:r>
              <w:rPr>
                <w:b w:val="0"/>
                <w:bCs/>
                <w:color w:val="000000"/>
                <w:spacing w:val="0"/>
                <w:sz w:val="23"/>
              </w:rPr>
              <w:t xml:space="preserve">Řešení </w:t>
            </w:r>
            <w:r w:rsidR="003162EC">
              <w:rPr>
                <w:b w:val="0"/>
                <w:bCs/>
                <w:color w:val="000000"/>
                <w:spacing w:val="0"/>
                <w:sz w:val="23"/>
              </w:rPr>
              <w:t>konfliktů v komunikaci</w:t>
            </w:r>
          </w:p>
          <w:p w14:paraId="09EA9100" w14:textId="34E79399" w:rsidR="00FF39E2" w:rsidRDefault="00E5693D" w:rsidP="00FF39E2">
            <w:pPr>
              <w:pStyle w:val="Dloddl"/>
              <w:numPr>
                <w:ilvl w:val="0"/>
                <w:numId w:val="29"/>
              </w:numPr>
              <w:spacing w:after="0" w:line="240" w:lineRule="auto"/>
              <w:rPr>
                <w:b w:val="0"/>
                <w:bCs/>
                <w:color w:val="000000"/>
                <w:spacing w:val="0"/>
                <w:sz w:val="23"/>
              </w:rPr>
            </w:pPr>
            <w:r>
              <w:rPr>
                <w:b w:val="0"/>
                <w:bCs/>
                <w:color w:val="000000"/>
                <w:spacing w:val="0"/>
                <w:sz w:val="23"/>
              </w:rPr>
              <w:t>Stres</w:t>
            </w:r>
            <w:r w:rsidR="00FF39E2">
              <w:rPr>
                <w:b w:val="0"/>
                <w:bCs/>
                <w:color w:val="000000"/>
                <w:spacing w:val="0"/>
                <w:sz w:val="23"/>
              </w:rPr>
              <w:t xml:space="preserve"> – dopady,</w:t>
            </w:r>
            <w:r w:rsidR="001F1882">
              <w:rPr>
                <w:b w:val="0"/>
                <w:bCs/>
                <w:color w:val="000000"/>
                <w:spacing w:val="0"/>
                <w:sz w:val="23"/>
              </w:rPr>
              <w:t xml:space="preserve"> řešení stresových situací, mírnění dopadu stresu</w:t>
            </w:r>
          </w:p>
          <w:p w14:paraId="5B7A834F" w14:textId="5C529928" w:rsidR="001F1882" w:rsidRDefault="001F1882" w:rsidP="001F1882">
            <w:pPr>
              <w:pStyle w:val="Dloddl"/>
              <w:numPr>
                <w:ilvl w:val="0"/>
                <w:numId w:val="29"/>
              </w:numPr>
              <w:spacing w:after="0" w:line="240" w:lineRule="auto"/>
              <w:rPr>
                <w:b w:val="0"/>
                <w:bCs/>
                <w:color w:val="000000"/>
                <w:spacing w:val="0"/>
                <w:sz w:val="23"/>
              </w:rPr>
            </w:pPr>
            <w:r>
              <w:rPr>
                <w:b w:val="0"/>
                <w:bCs/>
                <w:color w:val="000000"/>
                <w:spacing w:val="0"/>
                <w:sz w:val="23"/>
              </w:rPr>
              <w:t>Teamová komunikace</w:t>
            </w:r>
          </w:p>
          <w:p w14:paraId="67CA7E87" w14:textId="6061486D" w:rsidR="001F1882" w:rsidRDefault="001F1882" w:rsidP="001F1882">
            <w:pPr>
              <w:pStyle w:val="Dloddl"/>
              <w:numPr>
                <w:ilvl w:val="0"/>
                <w:numId w:val="29"/>
              </w:numPr>
              <w:spacing w:after="0" w:line="240" w:lineRule="auto"/>
              <w:rPr>
                <w:b w:val="0"/>
                <w:bCs/>
                <w:color w:val="000000"/>
                <w:spacing w:val="0"/>
                <w:sz w:val="23"/>
              </w:rPr>
            </w:pPr>
            <w:r>
              <w:rPr>
                <w:b w:val="0"/>
                <w:bCs/>
                <w:color w:val="000000"/>
                <w:spacing w:val="0"/>
                <w:sz w:val="23"/>
              </w:rPr>
              <w:t>Sebepoznání a osobnostní rozvoj</w:t>
            </w:r>
          </w:p>
          <w:p w14:paraId="2D1F8266" w14:textId="0EC64F84" w:rsidR="002C630C" w:rsidRDefault="00B04914" w:rsidP="001F1882">
            <w:pPr>
              <w:pStyle w:val="Dloddl"/>
              <w:numPr>
                <w:ilvl w:val="0"/>
                <w:numId w:val="29"/>
              </w:numPr>
              <w:spacing w:after="0" w:line="240" w:lineRule="auto"/>
              <w:rPr>
                <w:b w:val="0"/>
                <w:bCs/>
                <w:color w:val="000000"/>
                <w:spacing w:val="0"/>
                <w:sz w:val="23"/>
              </w:rPr>
            </w:pPr>
            <w:r>
              <w:rPr>
                <w:b w:val="0"/>
                <w:bCs/>
                <w:color w:val="000000"/>
                <w:spacing w:val="0"/>
                <w:sz w:val="23"/>
              </w:rPr>
              <w:t>Odbourávání digitálního stresu</w:t>
            </w:r>
          </w:p>
          <w:p w14:paraId="2E05A6D2" w14:textId="29DD7F76" w:rsidR="003162EC" w:rsidRDefault="003162EC" w:rsidP="001F1882">
            <w:pPr>
              <w:pStyle w:val="Dloddl"/>
              <w:numPr>
                <w:ilvl w:val="0"/>
                <w:numId w:val="29"/>
              </w:numPr>
              <w:spacing w:after="0" w:line="240" w:lineRule="auto"/>
              <w:rPr>
                <w:b w:val="0"/>
                <w:bCs/>
                <w:color w:val="000000"/>
                <w:spacing w:val="0"/>
                <w:sz w:val="23"/>
              </w:rPr>
            </w:pPr>
            <w:r>
              <w:rPr>
                <w:b w:val="0"/>
                <w:bCs/>
                <w:color w:val="000000"/>
                <w:spacing w:val="0"/>
                <w:sz w:val="23"/>
              </w:rPr>
              <w:t>Time management</w:t>
            </w:r>
          </w:p>
          <w:p w14:paraId="35D58BD7" w14:textId="5C6283C1" w:rsidR="003162EC" w:rsidRDefault="003162EC" w:rsidP="001F1882">
            <w:pPr>
              <w:pStyle w:val="Dloddl"/>
              <w:numPr>
                <w:ilvl w:val="0"/>
                <w:numId w:val="29"/>
              </w:numPr>
              <w:spacing w:after="0" w:line="240" w:lineRule="auto"/>
              <w:rPr>
                <w:b w:val="0"/>
                <w:bCs/>
                <w:color w:val="000000"/>
                <w:spacing w:val="0"/>
                <w:sz w:val="23"/>
              </w:rPr>
            </w:pPr>
            <w:r>
              <w:rPr>
                <w:b w:val="0"/>
                <w:bCs/>
                <w:color w:val="000000"/>
                <w:spacing w:val="0"/>
                <w:sz w:val="23"/>
              </w:rPr>
              <w:t>Syndrom vyhoření</w:t>
            </w:r>
          </w:p>
          <w:p w14:paraId="503E7D6A" w14:textId="77777777" w:rsidR="002C630C" w:rsidRPr="002C630C" w:rsidRDefault="002C630C" w:rsidP="002C630C">
            <w:pPr>
              <w:pStyle w:val="Dloddl"/>
              <w:spacing w:after="0" w:line="240" w:lineRule="auto"/>
              <w:ind w:left="360"/>
              <w:rPr>
                <w:b w:val="0"/>
                <w:bCs/>
                <w:color w:val="000000"/>
                <w:spacing w:val="0"/>
                <w:sz w:val="23"/>
              </w:rPr>
            </w:pPr>
          </w:p>
          <w:p w14:paraId="2D201BEF" w14:textId="0E370DC7" w:rsidR="00FE5E3D" w:rsidRDefault="001F1882" w:rsidP="00FE5E3D">
            <w:pPr>
              <w:pStyle w:val="Dloddl"/>
              <w:spacing w:after="0" w:line="240" w:lineRule="auto"/>
              <w:rPr>
                <w:b w:val="0"/>
                <w:bCs/>
                <w:color w:val="000000"/>
                <w:spacing w:val="0"/>
                <w:sz w:val="23"/>
              </w:rPr>
            </w:pPr>
            <w:r>
              <w:rPr>
                <w:b w:val="0"/>
                <w:bCs/>
                <w:color w:val="000000"/>
                <w:spacing w:val="0"/>
                <w:sz w:val="23"/>
              </w:rPr>
              <w:lastRenderedPageBreak/>
              <w:t>Hard Skills</w:t>
            </w:r>
          </w:p>
          <w:p w14:paraId="5520D387" w14:textId="023D36DB" w:rsidR="001F1882" w:rsidRDefault="001F1882" w:rsidP="001F1882">
            <w:pPr>
              <w:pStyle w:val="Dloddl"/>
              <w:numPr>
                <w:ilvl w:val="0"/>
                <w:numId w:val="29"/>
              </w:numPr>
              <w:spacing w:after="0" w:line="240" w:lineRule="auto"/>
              <w:rPr>
                <w:b w:val="0"/>
                <w:bCs/>
                <w:color w:val="000000"/>
                <w:spacing w:val="0"/>
                <w:sz w:val="23"/>
              </w:rPr>
            </w:pPr>
            <w:r>
              <w:rPr>
                <w:b w:val="0"/>
                <w:bCs/>
                <w:color w:val="000000"/>
                <w:spacing w:val="0"/>
                <w:sz w:val="23"/>
              </w:rPr>
              <w:t>Operační systémy Windows, Android, MAC OS, Linux</w:t>
            </w:r>
          </w:p>
          <w:p w14:paraId="05255D23" w14:textId="0E663A04" w:rsidR="001F1882" w:rsidRPr="001F1882" w:rsidRDefault="001F1882" w:rsidP="009D5A1F">
            <w:pPr>
              <w:pStyle w:val="Dloddl"/>
              <w:numPr>
                <w:ilvl w:val="0"/>
                <w:numId w:val="29"/>
              </w:numPr>
              <w:spacing w:after="0" w:line="240" w:lineRule="auto"/>
              <w:rPr>
                <w:b w:val="0"/>
                <w:bCs/>
                <w:color w:val="000000"/>
                <w:spacing w:val="0"/>
                <w:sz w:val="23"/>
              </w:rPr>
            </w:pPr>
            <w:r>
              <w:rPr>
                <w:b w:val="0"/>
                <w:bCs/>
                <w:color w:val="000000"/>
                <w:spacing w:val="0"/>
                <w:sz w:val="23"/>
              </w:rPr>
              <w:t>Počítačové sítě, komunikační protokoly a online komunikace</w:t>
            </w:r>
          </w:p>
          <w:p w14:paraId="016E237D" w14:textId="34DC66FE" w:rsidR="001F1882" w:rsidRDefault="001F1882" w:rsidP="001F1882">
            <w:pPr>
              <w:pStyle w:val="Dloddl"/>
              <w:numPr>
                <w:ilvl w:val="0"/>
                <w:numId w:val="29"/>
              </w:numPr>
              <w:spacing w:after="0" w:line="240" w:lineRule="auto"/>
              <w:rPr>
                <w:b w:val="0"/>
                <w:bCs/>
                <w:color w:val="000000"/>
                <w:spacing w:val="0"/>
                <w:sz w:val="23"/>
              </w:rPr>
            </w:pPr>
            <w:r>
              <w:rPr>
                <w:b w:val="0"/>
                <w:bCs/>
                <w:color w:val="000000"/>
                <w:spacing w:val="0"/>
                <w:sz w:val="23"/>
              </w:rPr>
              <w:t>Microsoft Office – Word, Excel, PowerPoint, Outlook (Exchange, SharePoint, SMTP, POP3, IMAP)</w:t>
            </w:r>
          </w:p>
          <w:p w14:paraId="0667E6CF" w14:textId="52419477" w:rsidR="001F1882" w:rsidRDefault="001F1882" w:rsidP="001F1882">
            <w:pPr>
              <w:pStyle w:val="Dloddl"/>
              <w:numPr>
                <w:ilvl w:val="0"/>
                <w:numId w:val="29"/>
              </w:numPr>
              <w:spacing w:after="0" w:line="240" w:lineRule="auto"/>
              <w:rPr>
                <w:b w:val="0"/>
                <w:bCs/>
                <w:color w:val="000000"/>
                <w:spacing w:val="0"/>
                <w:sz w:val="23"/>
              </w:rPr>
            </w:pPr>
            <w:r>
              <w:rPr>
                <w:b w:val="0"/>
                <w:bCs/>
                <w:color w:val="000000"/>
                <w:spacing w:val="0"/>
                <w:sz w:val="23"/>
              </w:rPr>
              <w:t>Open Office (Writer, Calc, Impress)</w:t>
            </w:r>
          </w:p>
          <w:p w14:paraId="6FFA410D" w14:textId="6E9E8F19" w:rsidR="00FE5E3D" w:rsidRDefault="00FE5E3D" w:rsidP="001F1882">
            <w:pPr>
              <w:pStyle w:val="Dloddl"/>
              <w:numPr>
                <w:ilvl w:val="0"/>
                <w:numId w:val="29"/>
              </w:numPr>
              <w:spacing w:after="0" w:line="240" w:lineRule="auto"/>
              <w:rPr>
                <w:b w:val="0"/>
                <w:bCs/>
                <w:color w:val="000000"/>
                <w:spacing w:val="0"/>
                <w:sz w:val="23"/>
              </w:rPr>
            </w:pPr>
            <w:r>
              <w:rPr>
                <w:b w:val="0"/>
                <w:bCs/>
                <w:color w:val="000000"/>
                <w:spacing w:val="0"/>
                <w:sz w:val="23"/>
              </w:rPr>
              <w:t>Google Apps, Microsoft Web Apps, SharePoint</w:t>
            </w:r>
          </w:p>
          <w:p w14:paraId="53E4AA31" w14:textId="0661FA3D" w:rsidR="00FE5E3D" w:rsidRDefault="00FE5E3D" w:rsidP="001F1882">
            <w:pPr>
              <w:pStyle w:val="Dloddl"/>
              <w:numPr>
                <w:ilvl w:val="0"/>
                <w:numId w:val="29"/>
              </w:numPr>
              <w:spacing w:after="0" w:line="240" w:lineRule="auto"/>
              <w:rPr>
                <w:b w:val="0"/>
                <w:bCs/>
                <w:color w:val="000000"/>
                <w:spacing w:val="0"/>
                <w:sz w:val="23"/>
              </w:rPr>
            </w:pPr>
            <w:r>
              <w:rPr>
                <w:b w:val="0"/>
                <w:bCs/>
                <w:color w:val="000000"/>
                <w:spacing w:val="0"/>
                <w:sz w:val="23"/>
              </w:rPr>
              <w:t>Digitální fotografie a video</w:t>
            </w:r>
          </w:p>
          <w:p w14:paraId="1EA7FF35" w14:textId="457B3CC7" w:rsidR="008C3AA0" w:rsidRDefault="008C3AA0" w:rsidP="001F1882">
            <w:pPr>
              <w:pStyle w:val="Dloddl"/>
              <w:numPr>
                <w:ilvl w:val="0"/>
                <w:numId w:val="29"/>
              </w:numPr>
              <w:spacing w:after="0" w:line="240" w:lineRule="auto"/>
              <w:rPr>
                <w:b w:val="0"/>
                <w:bCs/>
                <w:color w:val="000000"/>
                <w:spacing w:val="0"/>
                <w:sz w:val="23"/>
              </w:rPr>
            </w:pPr>
            <w:r>
              <w:rPr>
                <w:b w:val="0"/>
                <w:bCs/>
                <w:color w:val="000000"/>
                <w:spacing w:val="0"/>
                <w:sz w:val="23"/>
              </w:rPr>
              <w:t>Tvorba WWW stánek v prostředí CMS a LMS</w:t>
            </w:r>
          </w:p>
          <w:p w14:paraId="77C9A0DE" w14:textId="0D2D5305" w:rsidR="00FE5E3D" w:rsidRDefault="00FE5E3D" w:rsidP="001F1882">
            <w:pPr>
              <w:pStyle w:val="Dloddl"/>
              <w:numPr>
                <w:ilvl w:val="0"/>
                <w:numId w:val="29"/>
              </w:numPr>
              <w:spacing w:after="0" w:line="240" w:lineRule="auto"/>
              <w:rPr>
                <w:b w:val="0"/>
                <w:bCs/>
                <w:color w:val="000000"/>
                <w:spacing w:val="0"/>
                <w:sz w:val="23"/>
              </w:rPr>
            </w:pPr>
            <w:r>
              <w:rPr>
                <w:b w:val="0"/>
                <w:bCs/>
                <w:color w:val="000000"/>
                <w:spacing w:val="0"/>
                <w:sz w:val="23"/>
              </w:rPr>
              <w:t>Bezpečnost na internetu</w:t>
            </w:r>
          </w:p>
          <w:p w14:paraId="75CFD184" w14:textId="40A5A1F9" w:rsidR="00B04914" w:rsidRDefault="00B04914" w:rsidP="001F1882">
            <w:pPr>
              <w:pStyle w:val="Dloddl"/>
              <w:numPr>
                <w:ilvl w:val="0"/>
                <w:numId w:val="29"/>
              </w:numPr>
              <w:spacing w:after="0" w:line="240" w:lineRule="auto"/>
              <w:rPr>
                <w:b w:val="0"/>
                <w:bCs/>
                <w:color w:val="000000"/>
                <w:spacing w:val="0"/>
                <w:sz w:val="23"/>
              </w:rPr>
            </w:pPr>
            <w:r>
              <w:rPr>
                <w:b w:val="0"/>
                <w:bCs/>
                <w:color w:val="000000"/>
                <w:spacing w:val="0"/>
                <w:sz w:val="23"/>
              </w:rPr>
              <w:t>Bezpečné internetové bankovnictví</w:t>
            </w:r>
          </w:p>
          <w:p w14:paraId="1ED6AFB9" w14:textId="71184BBB" w:rsidR="00FE5E3D" w:rsidRPr="001F1882" w:rsidRDefault="00FE5E3D" w:rsidP="001F1882">
            <w:pPr>
              <w:pStyle w:val="Dloddl"/>
              <w:numPr>
                <w:ilvl w:val="0"/>
                <w:numId w:val="29"/>
              </w:numPr>
              <w:spacing w:after="0" w:line="240" w:lineRule="auto"/>
              <w:rPr>
                <w:b w:val="0"/>
                <w:bCs/>
                <w:color w:val="000000"/>
                <w:spacing w:val="0"/>
                <w:sz w:val="23"/>
              </w:rPr>
            </w:pPr>
            <w:r>
              <w:rPr>
                <w:b w:val="0"/>
                <w:bCs/>
                <w:color w:val="000000"/>
                <w:spacing w:val="0"/>
                <w:sz w:val="23"/>
              </w:rPr>
              <w:t>Finanční gramotnost</w:t>
            </w:r>
          </w:p>
          <w:p w14:paraId="1E6B1BAD" w14:textId="77777777" w:rsidR="00FF39E2" w:rsidRDefault="00FF39E2" w:rsidP="00A351BA">
            <w:pPr>
              <w:pStyle w:val="Dloddl"/>
              <w:spacing w:after="0" w:line="240" w:lineRule="auto"/>
              <w:rPr>
                <w:b w:val="0"/>
                <w:bCs/>
                <w:color w:val="000000"/>
                <w:spacing w:val="0"/>
                <w:sz w:val="23"/>
              </w:rPr>
            </w:pPr>
          </w:p>
          <w:p w14:paraId="4DB08723" w14:textId="77777777" w:rsidR="00CC59E9" w:rsidRDefault="00CC59E9" w:rsidP="00A351BA">
            <w:pPr>
              <w:pStyle w:val="Dloddl"/>
              <w:spacing w:after="0" w:line="240" w:lineRule="auto"/>
              <w:rPr>
                <w:b w:val="0"/>
                <w:bCs/>
                <w:color w:val="000000"/>
                <w:spacing w:val="0"/>
                <w:sz w:val="23"/>
              </w:rPr>
            </w:pPr>
          </w:p>
          <w:p w14:paraId="5877EE40" w14:textId="60DF3B5D" w:rsidR="00DF698E" w:rsidRDefault="00DF698E" w:rsidP="00DF698E">
            <w:pPr>
              <w:pStyle w:val="Dloddl"/>
              <w:spacing w:after="0" w:line="240" w:lineRule="auto"/>
              <w:rPr>
                <w:color w:val="000000"/>
                <w:spacing w:val="0"/>
                <w:sz w:val="23"/>
              </w:rPr>
            </w:pPr>
            <w:r>
              <w:rPr>
                <w:b w:val="0"/>
                <w:bCs/>
                <w:color w:val="000000"/>
                <w:spacing w:val="0"/>
                <w:sz w:val="23"/>
              </w:rPr>
              <w:t>Lektor vzdělávání dospělých</w:t>
            </w:r>
            <w:r>
              <w:rPr>
                <w:b w:val="0"/>
                <w:bCs/>
              </w:rPr>
              <w:t xml:space="preserve"> | </w:t>
            </w:r>
            <w:sdt>
              <w:sdtPr>
                <w:rPr>
                  <w:color w:val="355D7E" w:themeColor="accent1" w:themeShade="80"/>
                </w:rPr>
                <w:id w:val="-694995806"/>
                <w:placeholder>
                  <w:docPart w:val="E116B2116F7D4CB988EEC50EFBEB2678"/>
                </w:placeholder>
              </w:sdtPr>
              <w:sdtContent>
                <w:r w:rsidRPr="00B401C0">
                  <w:rPr>
                    <w:color w:val="355D7E" w:themeColor="accent1" w:themeShade="80"/>
                  </w:rPr>
                  <w:t xml:space="preserve">Eduwork </w:t>
                </w:r>
                <w:r w:rsidR="00B04914" w:rsidRPr="00B401C0">
                  <w:rPr>
                    <w:color w:val="355D7E" w:themeColor="accent1" w:themeShade="80"/>
                  </w:rPr>
                  <w:t>o. s.</w:t>
                </w:r>
              </w:sdtContent>
            </w:sdt>
          </w:p>
          <w:p w14:paraId="0BFBFCAC" w14:textId="77777777" w:rsidR="00DF698E" w:rsidRDefault="00DF698E" w:rsidP="00DF698E">
            <w:pPr>
              <w:spacing w:after="0" w:line="240" w:lineRule="auto"/>
            </w:pPr>
            <w:r>
              <w:t>2011 - doposud</w:t>
            </w:r>
          </w:p>
          <w:p w14:paraId="78051D67" w14:textId="77777777" w:rsidR="00857606" w:rsidRDefault="00DF698E" w:rsidP="00DF698E">
            <w:pPr>
              <w:pStyle w:val="Seznamsodrkami"/>
              <w:numPr>
                <w:ilvl w:val="0"/>
                <w:numId w:val="0"/>
              </w:numPr>
              <w:spacing w:after="0" w:line="240" w:lineRule="auto"/>
            </w:pPr>
            <w:r>
              <w:t>Tvorba školících materiálů, podkladů pr</w:t>
            </w:r>
            <w:r w:rsidR="00857606">
              <w:t>o výuku.</w:t>
            </w:r>
          </w:p>
          <w:p w14:paraId="0F18A869" w14:textId="3FF53CE1" w:rsidR="00857606" w:rsidRDefault="00857606" w:rsidP="00DF698E">
            <w:pPr>
              <w:pStyle w:val="Seznamsodrkami"/>
              <w:numPr>
                <w:ilvl w:val="0"/>
                <w:numId w:val="0"/>
              </w:numPr>
              <w:spacing w:after="0" w:line="240" w:lineRule="auto"/>
            </w:pPr>
            <w:r>
              <w:t xml:space="preserve">Vedení </w:t>
            </w:r>
            <w:r w:rsidR="003C4D50">
              <w:t>kurzů</w:t>
            </w:r>
            <w:r>
              <w:t>:</w:t>
            </w:r>
          </w:p>
          <w:p w14:paraId="1D75EEFB" w14:textId="2E05C6E1" w:rsidR="00857606" w:rsidRDefault="00857606" w:rsidP="00857606">
            <w:pPr>
              <w:pStyle w:val="Seznamsodrkami"/>
              <w:numPr>
                <w:ilvl w:val="0"/>
                <w:numId w:val="28"/>
              </w:numPr>
              <w:spacing w:after="0" w:line="240" w:lineRule="auto"/>
            </w:pPr>
            <w:r>
              <w:t>MS Windows</w:t>
            </w:r>
          </w:p>
          <w:p w14:paraId="76DF6AC9" w14:textId="3718F841" w:rsidR="00857606" w:rsidRDefault="00857606" w:rsidP="00857606">
            <w:pPr>
              <w:pStyle w:val="Seznamsodrkami"/>
              <w:numPr>
                <w:ilvl w:val="0"/>
                <w:numId w:val="28"/>
              </w:numPr>
              <w:spacing w:after="0" w:line="240" w:lineRule="auto"/>
            </w:pPr>
            <w:r>
              <w:t>MS Office</w:t>
            </w:r>
          </w:p>
          <w:p w14:paraId="4B6AA9CE" w14:textId="77777777" w:rsidR="00857606" w:rsidRDefault="00857606" w:rsidP="00857606">
            <w:pPr>
              <w:pStyle w:val="Seznamsodrkami"/>
              <w:numPr>
                <w:ilvl w:val="0"/>
                <w:numId w:val="28"/>
              </w:numPr>
              <w:spacing w:after="0" w:line="240" w:lineRule="auto"/>
            </w:pPr>
            <w:r>
              <w:t>Internet a online služby</w:t>
            </w:r>
          </w:p>
          <w:p w14:paraId="56012D55" w14:textId="3C2D05DB" w:rsidR="00857606" w:rsidRDefault="00857606" w:rsidP="00857606">
            <w:pPr>
              <w:pStyle w:val="Seznamsodrkami"/>
              <w:numPr>
                <w:ilvl w:val="0"/>
                <w:numId w:val="28"/>
              </w:numPr>
              <w:spacing w:after="0" w:line="240" w:lineRule="auto"/>
            </w:pPr>
            <w:r>
              <w:t>Bezpečnost na internetu</w:t>
            </w:r>
          </w:p>
          <w:p w14:paraId="4FE28187" w14:textId="77777777" w:rsidR="00857606" w:rsidRDefault="00857606" w:rsidP="00857606">
            <w:pPr>
              <w:pStyle w:val="Seznamsodrkami"/>
              <w:numPr>
                <w:ilvl w:val="0"/>
                <w:numId w:val="28"/>
              </w:numPr>
              <w:spacing w:after="0" w:line="240" w:lineRule="auto"/>
            </w:pPr>
            <w:r>
              <w:t>Digitální fotografie</w:t>
            </w:r>
          </w:p>
          <w:p w14:paraId="2FF071FA" w14:textId="77777777" w:rsidR="00857606" w:rsidRDefault="00857606" w:rsidP="00857606">
            <w:pPr>
              <w:pStyle w:val="Seznamsodrkami"/>
              <w:numPr>
                <w:ilvl w:val="0"/>
                <w:numId w:val="28"/>
              </w:numPr>
              <w:spacing w:after="0" w:line="240" w:lineRule="auto"/>
            </w:pPr>
            <w:r>
              <w:t>Digitální video a jeho střih</w:t>
            </w:r>
          </w:p>
          <w:p w14:paraId="459E93CA" w14:textId="1673BD27" w:rsidR="00857606" w:rsidRDefault="00857606" w:rsidP="00857606">
            <w:pPr>
              <w:pStyle w:val="Seznamsodrkami"/>
              <w:numPr>
                <w:ilvl w:val="0"/>
                <w:numId w:val="28"/>
              </w:numPr>
              <w:spacing w:after="0" w:line="240" w:lineRule="auto"/>
            </w:pPr>
            <w:r>
              <w:t>Tvorba www stránek v </w:t>
            </w:r>
            <w:r w:rsidR="00B04914">
              <w:t>prostředí</w:t>
            </w:r>
            <w:r>
              <w:t xml:space="preserve"> CMS a LMS </w:t>
            </w:r>
            <w:r w:rsidR="00B04914">
              <w:t>(WordP</w:t>
            </w:r>
            <w:r>
              <w:t>ress, Joomla, Drupal, Moodle)</w:t>
            </w:r>
          </w:p>
          <w:p w14:paraId="67F50672" w14:textId="77777777" w:rsidR="00857606" w:rsidRDefault="00857606" w:rsidP="00857606">
            <w:pPr>
              <w:pStyle w:val="Seznamsodrkami"/>
              <w:numPr>
                <w:ilvl w:val="0"/>
                <w:numId w:val="28"/>
              </w:numPr>
              <w:spacing w:after="0" w:line="240" w:lineRule="auto"/>
            </w:pPr>
            <w:r>
              <w:t>Google Apps</w:t>
            </w:r>
          </w:p>
          <w:p w14:paraId="691CEBCB" w14:textId="77777777" w:rsidR="00857606" w:rsidRDefault="00857606" w:rsidP="00857606">
            <w:pPr>
              <w:pStyle w:val="Seznamsodrkami"/>
              <w:numPr>
                <w:ilvl w:val="0"/>
                <w:numId w:val="28"/>
              </w:numPr>
              <w:spacing w:after="0" w:line="240" w:lineRule="auto"/>
            </w:pPr>
            <w:r>
              <w:t>MS Web Apps a Sharepoint</w:t>
            </w:r>
          </w:p>
          <w:p w14:paraId="7C3388A5" w14:textId="77777777" w:rsidR="00857606" w:rsidRDefault="00857606" w:rsidP="00857606">
            <w:pPr>
              <w:pStyle w:val="Seznamsodrkami"/>
              <w:numPr>
                <w:ilvl w:val="0"/>
                <w:numId w:val="28"/>
              </w:numPr>
              <w:spacing w:after="0" w:line="240" w:lineRule="auto"/>
            </w:pPr>
            <w:r>
              <w:t>Efektivní online komunikace</w:t>
            </w:r>
          </w:p>
          <w:p w14:paraId="1658389D" w14:textId="77777777" w:rsidR="00857606" w:rsidRDefault="00857606" w:rsidP="00857606">
            <w:pPr>
              <w:pStyle w:val="Seznamsodrkami"/>
              <w:numPr>
                <w:ilvl w:val="0"/>
                <w:numId w:val="28"/>
              </w:numPr>
              <w:spacing w:after="0" w:line="240" w:lineRule="auto"/>
            </w:pPr>
            <w:r>
              <w:t>Finanční gramotnost</w:t>
            </w:r>
          </w:p>
          <w:p w14:paraId="2646725C" w14:textId="137F0C67" w:rsidR="00857606" w:rsidRDefault="00857606" w:rsidP="00857606">
            <w:pPr>
              <w:pStyle w:val="Seznamsodrkami"/>
              <w:numPr>
                <w:ilvl w:val="0"/>
                <w:numId w:val="28"/>
              </w:numPr>
              <w:spacing w:after="0" w:line="240" w:lineRule="auto"/>
            </w:pPr>
            <w:r>
              <w:t>Bezpečné využívání bankovních služeb</w:t>
            </w:r>
          </w:p>
          <w:p w14:paraId="5D1909C8" w14:textId="3BC5D5B6" w:rsidR="00DF698E" w:rsidRDefault="00DF698E" w:rsidP="00857606">
            <w:pPr>
              <w:pStyle w:val="Seznamsodrkami"/>
              <w:numPr>
                <w:ilvl w:val="0"/>
                <w:numId w:val="0"/>
              </w:numPr>
              <w:spacing w:after="0" w:line="240" w:lineRule="auto"/>
            </w:pPr>
            <w:r>
              <w:t>Tvorba podkladů pro akreditace MŠMT</w:t>
            </w:r>
            <w:r w:rsidR="00FE5E3D">
              <w:t>. Nahrávání Webinářů,</w:t>
            </w:r>
            <w:r w:rsidR="00857606">
              <w:t xml:space="preserve"> Video seminářů a jejich následné zpracování.</w:t>
            </w:r>
          </w:p>
          <w:p w14:paraId="63AC0488" w14:textId="77777777" w:rsidR="00DF698E" w:rsidRDefault="00DF698E" w:rsidP="00DF698E">
            <w:pPr>
              <w:pStyle w:val="Seznamsodrkami"/>
              <w:numPr>
                <w:ilvl w:val="0"/>
                <w:numId w:val="0"/>
              </w:numPr>
              <w:spacing w:after="0" w:line="240" w:lineRule="auto"/>
            </w:pPr>
          </w:p>
          <w:p w14:paraId="1C61849B" w14:textId="77777777" w:rsidR="00DF698E" w:rsidRDefault="00DF698E" w:rsidP="00DF698E">
            <w:pPr>
              <w:pStyle w:val="Dloddl"/>
              <w:spacing w:after="0" w:line="240" w:lineRule="auto"/>
              <w:rPr>
                <w:b w:val="0"/>
                <w:bCs/>
                <w:color w:val="000000"/>
                <w:spacing w:val="0"/>
                <w:sz w:val="23"/>
              </w:rPr>
            </w:pPr>
          </w:p>
          <w:p w14:paraId="22F369CB" w14:textId="77777777" w:rsidR="00DF698E" w:rsidRDefault="00DF698E" w:rsidP="00DF698E">
            <w:pPr>
              <w:pStyle w:val="Dloddl"/>
              <w:spacing w:after="0" w:line="240" w:lineRule="auto"/>
              <w:rPr>
                <w:color w:val="000000"/>
                <w:spacing w:val="0"/>
                <w:sz w:val="23"/>
              </w:rPr>
            </w:pPr>
            <w:r>
              <w:rPr>
                <w:b w:val="0"/>
                <w:bCs/>
                <w:color w:val="000000"/>
                <w:spacing w:val="0"/>
                <w:sz w:val="23"/>
              </w:rPr>
              <w:t>Lektor vzdělávání dospělých</w:t>
            </w:r>
            <w:r>
              <w:rPr>
                <w:b w:val="0"/>
                <w:bCs/>
              </w:rPr>
              <w:t xml:space="preserve"> | </w:t>
            </w:r>
            <w:sdt>
              <w:sdtPr>
                <w:rPr>
                  <w:color w:val="355D7E" w:themeColor="accent1" w:themeShade="80"/>
                </w:rPr>
                <w:id w:val="-736634725"/>
                <w:placeholder>
                  <w:docPart w:val="8DB1569DD45F48F4AF82E1AE220ACD62"/>
                </w:placeholder>
              </w:sdtPr>
              <w:sdtContent>
                <w:r w:rsidRPr="00B401C0">
                  <w:rPr>
                    <w:color w:val="355D7E" w:themeColor="accent1" w:themeShade="80"/>
                  </w:rPr>
                  <w:t>LyrixCentrum s.r.o</w:t>
                </w:r>
              </w:sdtContent>
            </w:sdt>
          </w:p>
          <w:p w14:paraId="6F2E4C63" w14:textId="77777777" w:rsidR="00DF698E" w:rsidRDefault="00DF698E" w:rsidP="00DF698E">
            <w:pPr>
              <w:spacing w:after="0" w:line="240" w:lineRule="auto"/>
            </w:pPr>
            <w:r>
              <w:t>2010 - doposud</w:t>
            </w:r>
          </w:p>
          <w:p w14:paraId="5E356248" w14:textId="5278C542" w:rsidR="00DF698E" w:rsidRDefault="00DF698E" w:rsidP="00DF698E">
            <w:pPr>
              <w:pStyle w:val="Seznamsodrkami"/>
              <w:numPr>
                <w:ilvl w:val="0"/>
                <w:numId w:val="0"/>
              </w:numPr>
              <w:spacing w:after="0" w:line="240" w:lineRule="auto"/>
            </w:pPr>
            <w:r>
              <w:t>Tvorba školících materiálů, podkladů pro výuku. Výuka IT kurzů</w:t>
            </w:r>
            <w:r w:rsidR="003C4D50">
              <w:t xml:space="preserve"> – MS Office</w:t>
            </w:r>
            <w:r w:rsidR="00FE5E3D">
              <w:t>, Internet, Online komunikace</w:t>
            </w:r>
          </w:p>
          <w:p w14:paraId="7AF08F56" w14:textId="77777777" w:rsidR="00DF698E" w:rsidRDefault="00DF698E" w:rsidP="00DF698E">
            <w:pPr>
              <w:pStyle w:val="Seznamsodrkami"/>
              <w:numPr>
                <w:ilvl w:val="0"/>
                <w:numId w:val="0"/>
              </w:numPr>
              <w:spacing w:after="0" w:line="240" w:lineRule="auto"/>
            </w:pPr>
          </w:p>
          <w:p w14:paraId="6428F095" w14:textId="77777777" w:rsidR="00DF698E" w:rsidRDefault="00DF698E" w:rsidP="00DF698E">
            <w:pPr>
              <w:pStyle w:val="Dloddl"/>
              <w:spacing w:after="0" w:line="240" w:lineRule="auto"/>
              <w:rPr>
                <w:b w:val="0"/>
                <w:bCs/>
                <w:color w:val="000000"/>
                <w:spacing w:val="0"/>
                <w:sz w:val="23"/>
              </w:rPr>
            </w:pPr>
          </w:p>
          <w:p w14:paraId="1AED1922" w14:textId="77777777" w:rsidR="00DF698E" w:rsidRDefault="00DF698E" w:rsidP="00DF698E">
            <w:pPr>
              <w:pStyle w:val="Dloddl"/>
              <w:spacing w:after="0" w:line="240" w:lineRule="auto"/>
              <w:rPr>
                <w:color w:val="000000"/>
                <w:spacing w:val="0"/>
                <w:sz w:val="23"/>
              </w:rPr>
            </w:pPr>
            <w:r>
              <w:rPr>
                <w:b w:val="0"/>
                <w:bCs/>
                <w:color w:val="000000"/>
                <w:spacing w:val="0"/>
                <w:sz w:val="23"/>
              </w:rPr>
              <w:t>Servisní technik/IT specialista</w:t>
            </w:r>
            <w:r>
              <w:rPr>
                <w:b w:val="0"/>
                <w:bCs/>
              </w:rPr>
              <w:t xml:space="preserve"> | </w:t>
            </w:r>
            <w:sdt>
              <w:sdtPr>
                <w:rPr>
                  <w:color w:val="355D7E" w:themeColor="accent1" w:themeShade="80"/>
                </w:rPr>
                <w:id w:val="326177524"/>
                <w:placeholder>
                  <w:docPart w:val="2864F256C5A04BFBA9647C09526D3AAD"/>
                </w:placeholder>
              </w:sdtPr>
              <w:sdtContent>
                <w:r w:rsidRPr="005C2D5F">
                  <w:rPr>
                    <w:color w:val="355D7E" w:themeColor="accent1" w:themeShade="80"/>
                  </w:rPr>
                  <w:t>Impromat CZ spol. s r.o.</w:t>
                </w:r>
              </w:sdtContent>
            </w:sdt>
          </w:p>
          <w:p w14:paraId="14E9F968" w14:textId="77777777" w:rsidR="00DF698E" w:rsidRDefault="00DF698E" w:rsidP="00DF698E">
            <w:pPr>
              <w:spacing w:after="0" w:line="240" w:lineRule="auto"/>
            </w:pPr>
            <w:r>
              <w:t>2002 - 2013</w:t>
            </w:r>
          </w:p>
          <w:p w14:paraId="6F11CC44" w14:textId="6A63AB5A" w:rsidR="00DF698E" w:rsidRDefault="00DF698E" w:rsidP="00DF698E">
            <w:pPr>
              <w:pStyle w:val="Seznamsodrkami"/>
              <w:numPr>
                <w:ilvl w:val="0"/>
                <w:numId w:val="0"/>
              </w:numPr>
              <w:spacing w:after="0" w:line="240" w:lineRule="auto"/>
            </w:pPr>
            <w:r>
              <w:t>Denní kontakt a komunikace se zákazníkem na úrovni zaměstnanců a managementu, servis a náv</w:t>
            </w:r>
            <w:r w:rsidR="003C4D50">
              <w:t>rhy realizace tiskových řešení</w:t>
            </w:r>
            <w:r w:rsidR="00857606">
              <w:t xml:space="preserve"> a síťových připojení</w:t>
            </w:r>
            <w:r w:rsidR="003C4D50">
              <w:t xml:space="preserve">. </w:t>
            </w:r>
            <w:r>
              <w:t>Uplatnění komunikačních dovedností v praxi. Participace na tvorbě vztahů se stávajícími a novými zákazníky. Účast na TeamBuldingových aktivitách.</w:t>
            </w:r>
          </w:p>
          <w:p w14:paraId="79B7CAD4" w14:textId="77777777" w:rsidR="00DF698E" w:rsidRDefault="00DF698E" w:rsidP="00DF698E">
            <w:pPr>
              <w:pStyle w:val="Seznamsodrkami"/>
              <w:numPr>
                <w:ilvl w:val="0"/>
                <w:numId w:val="0"/>
              </w:numPr>
              <w:spacing w:after="0" w:line="240" w:lineRule="auto"/>
            </w:pPr>
          </w:p>
          <w:p w14:paraId="11A26427" w14:textId="77777777" w:rsidR="00DF698E" w:rsidRDefault="00DF698E" w:rsidP="00DF698E">
            <w:pPr>
              <w:pStyle w:val="Dloddl"/>
              <w:spacing w:after="0" w:line="240" w:lineRule="auto"/>
              <w:rPr>
                <w:b w:val="0"/>
                <w:bCs/>
                <w:color w:val="000000"/>
                <w:spacing w:val="0"/>
                <w:sz w:val="23"/>
              </w:rPr>
            </w:pPr>
          </w:p>
          <w:p w14:paraId="1378BB45" w14:textId="77777777" w:rsidR="00DF698E" w:rsidRDefault="00DF698E" w:rsidP="00DF698E">
            <w:pPr>
              <w:pStyle w:val="Dloddl"/>
              <w:spacing w:after="0" w:line="240" w:lineRule="auto"/>
              <w:rPr>
                <w:color w:val="000000"/>
                <w:spacing w:val="0"/>
                <w:sz w:val="23"/>
              </w:rPr>
            </w:pPr>
            <w:r>
              <w:rPr>
                <w:b w:val="0"/>
                <w:bCs/>
                <w:color w:val="000000"/>
                <w:spacing w:val="0"/>
                <w:sz w:val="23"/>
              </w:rPr>
              <w:lastRenderedPageBreak/>
              <w:t>Obchodní zástupce</w:t>
            </w:r>
            <w:r>
              <w:rPr>
                <w:b w:val="0"/>
                <w:bCs/>
              </w:rPr>
              <w:t xml:space="preserve"> | </w:t>
            </w:r>
            <w:sdt>
              <w:sdtPr>
                <w:rPr>
                  <w:color w:val="355D7E" w:themeColor="accent1" w:themeShade="80"/>
                </w:rPr>
                <w:id w:val="510037867"/>
                <w:placeholder>
                  <w:docPart w:val="11F789A473C64AD889A5A86153A94BA0"/>
                </w:placeholder>
              </w:sdtPr>
              <w:sdtContent>
                <w:r w:rsidRPr="00B401C0">
                  <w:rPr>
                    <w:color w:val="355D7E" w:themeColor="accent1" w:themeShade="80"/>
                  </w:rPr>
                  <w:t>Česká pojišťovna a.s.</w:t>
                </w:r>
              </w:sdtContent>
            </w:sdt>
          </w:p>
          <w:p w14:paraId="19B51498" w14:textId="77777777" w:rsidR="00DF698E" w:rsidRDefault="00DF698E" w:rsidP="00DF698E">
            <w:pPr>
              <w:spacing w:after="0" w:line="240" w:lineRule="auto"/>
            </w:pPr>
            <w:r>
              <w:t>2001 - 2002</w:t>
            </w:r>
          </w:p>
          <w:p w14:paraId="52E3CC7B" w14:textId="10EAD363" w:rsidR="00DF698E" w:rsidRDefault="00DF698E" w:rsidP="00DF698E">
            <w:pPr>
              <w:pStyle w:val="Seznamsodrkami"/>
              <w:numPr>
                <w:ilvl w:val="0"/>
                <w:numId w:val="0"/>
              </w:numPr>
              <w:spacing w:after="0" w:line="240" w:lineRule="auto"/>
            </w:pPr>
            <w:r>
              <w:t>Zisk zkušeností s přímým prodejem pojistných produktů. Denní komunikace s klienty. Účast na motivačních trénincích.</w:t>
            </w:r>
          </w:p>
          <w:p w14:paraId="5936B610" w14:textId="77777777" w:rsidR="00DF698E" w:rsidRDefault="00DF698E" w:rsidP="00DF698E">
            <w:pPr>
              <w:pStyle w:val="Seznamsodrkami"/>
              <w:numPr>
                <w:ilvl w:val="0"/>
                <w:numId w:val="0"/>
              </w:numPr>
              <w:spacing w:after="0" w:line="240" w:lineRule="auto"/>
            </w:pPr>
          </w:p>
          <w:p w14:paraId="1DE8EA10" w14:textId="77777777" w:rsidR="00DF698E" w:rsidRDefault="00DF698E" w:rsidP="00DF698E">
            <w:pPr>
              <w:pStyle w:val="Seznamsodrkami"/>
              <w:numPr>
                <w:ilvl w:val="0"/>
                <w:numId w:val="0"/>
              </w:numPr>
              <w:spacing w:after="0" w:line="240" w:lineRule="auto"/>
            </w:pPr>
          </w:p>
          <w:p w14:paraId="1BFA637A" w14:textId="77777777" w:rsidR="00DF698E" w:rsidRDefault="00DF698E" w:rsidP="00DF698E">
            <w:pPr>
              <w:pStyle w:val="Dloddl"/>
              <w:spacing w:after="0" w:line="240" w:lineRule="auto"/>
              <w:rPr>
                <w:color w:val="000000"/>
                <w:spacing w:val="0"/>
                <w:sz w:val="23"/>
              </w:rPr>
            </w:pPr>
            <w:r>
              <w:rPr>
                <w:b w:val="0"/>
                <w:bCs/>
                <w:color w:val="000000"/>
                <w:spacing w:val="0"/>
                <w:sz w:val="23"/>
              </w:rPr>
              <w:t>Vedoucí skladu</w:t>
            </w:r>
            <w:r>
              <w:rPr>
                <w:b w:val="0"/>
                <w:bCs/>
              </w:rPr>
              <w:t xml:space="preserve"> |</w:t>
            </w:r>
            <w:r>
              <w:t xml:space="preserve"> </w:t>
            </w:r>
            <w:sdt>
              <w:sdtPr>
                <w:rPr>
                  <w:color w:val="355D7E" w:themeColor="accent1" w:themeShade="80"/>
                </w:rPr>
                <w:id w:val="-1014696784"/>
                <w:placeholder>
                  <w:docPart w:val="916B5CF7DC4E4FC78D9CD0DED82517FA"/>
                </w:placeholder>
              </w:sdtPr>
              <w:sdtContent>
                <w:r w:rsidRPr="00B401C0">
                  <w:rPr>
                    <w:color w:val="355D7E" w:themeColor="accent1" w:themeShade="80"/>
                  </w:rPr>
                  <w:t>Protec CS s.r.o.</w:t>
                </w:r>
              </w:sdtContent>
            </w:sdt>
            <w:r>
              <w:rPr>
                <w:b w:val="0"/>
                <w:bCs/>
              </w:rPr>
              <w:t xml:space="preserve"> </w:t>
            </w:r>
          </w:p>
          <w:p w14:paraId="6FC70873" w14:textId="77777777" w:rsidR="00DF698E" w:rsidRDefault="00DF698E" w:rsidP="00DF698E">
            <w:pPr>
              <w:spacing w:after="0" w:line="240" w:lineRule="auto"/>
            </w:pPr>
            <w:r>
              <w:t>1999 - 2001</w:t>
            </w:r>
          </w:p>
          <w:p w14:paraId="419C0868" w14:textId="7CA7D5A8" w:rsidR="00DF698E" w:rsidRDefault="00DF698E" w:rsidP="00DF698E">
            <w:pPr>
              <w:pStyle w:val="Seznamsodrkami"/>
              <w:numPr>
                <w:ilvl w:val="0"/>
                <w:numId w:val="0"/>
              </w:numPr>
              <w:spacing w:after="0" w:line="240" w:lineRule="auto"/>
            </w:pPr>
            <w:r>
              <w:t>Vedení týmu</w:t>
            </w:r>
            <w:r w:rsidR="00532A61">
              <w:t xml:space="preserve"> podřízených</w:t>
            </w:r>
            <w:r>
              <w:t xml:space="preserve">, zodpovědnost za chod a svěřené hodnoty skladu s elektronikou. </w:t>
            </w:r>
            <w:r w:rsidR="00532A61">
              <w:t>Participace</w:t>
            </w:r>
            <w:r>
              <w:t xml:space="preserve"> na změnách v organizační struktuře a pracovních postupech.</w:t>
            </w:r>
          </w:p>
          <w:p w14:paraId="1BBC2594" w14:textId="77777777" w:rsidR="00DF698E" w:rsidRDefault="00DF698E" w:rsidP="00DF698E">
            <w:pPr>
              <w:pStyle w:val="Seznamsodrkami"/>
              <w:numPr>
                <w:ilvl w:val="0"/>
                <w:numId w:val="0"/>
              </w:numPr>
              <w:spacing w:after="0" w:line="240" w:lineRule="auto"/>
            </w:pPr>
          </w:p>
          <w:p w14:paraId="66A52AB1" w14:textId="77777777" w:rsidR="00DF698E" w:rsidRDefault="00DF698E" w:rsidP="00A351BA">
            <w:pPr>
              <w:pStyle w:val="Dloddl"/>
              <w:spacing w:after="0" w:line="240" w:lineRule="auto"/>
              <w:rPr>
                <w:b w:val="0"/>
                <w:bCs/>
                <w:color w:val="000000"/>
                <w:spacing w:val="0"/>
                <w:sz w:val="23"/>
              </w:rPr>
            </w:pPr>
          </w:p>
          <w:p w14:paraId="5CB191D3" w14:textId="77777777" w:rsidR="00A351BA" w:rsidRDefault="00A351BA" w:rsidP="00A351BA">
            <w:pPr>
              <w:pStyle w:val="Dloddl"/>
              <w:spacing w:after="0" w:line="240" w:lineRule="auto"/>
              <w:rPr>
                <w:color w:val="000000"/>
                <w:spacing w:val="0"/>
                <w:sz w:val="23"/>
              </w:rPr>
            </w:pPr>
            <w:r>
              <w:rPr>
                <w:b w:val="0"/>
                <w:bCs/>
                <w:color w:val="000000"/>
                <w:spacing w:val="0"/>
                <w:sz w:val="23"/>
              </w:rPr>
              <w:t>Elektrotechnik</w:t>
            </w:r>
            <w:r>
              <w:rPr>
                <w:b w:val="0"/>
                <w:bCs/>
              </w:rPr>
              <w:t xml:space="preserve"> | </w:t>
            </w:r>
            <w:sdt>
              <w:sdtPr>
                <w:rPr>
                  <w:color w:val="355D7E" w:themeColor="accent1" w:themeShade="80"/>
                </w:rPr>
                <w:id w:val="1614249378"/>
                <w:placeholder>
                  <w:docPart w:val="1AB73C0CE8164E95BA39592B26E1371E"/>
                </w:placeholder>
              </w:sdtPr>
              <w:sdtContent>
                <w:r w:rsidRPr="00B401C0">
                  <w:rPr>
                    <w:color w:val="355D7E" w:themeColor="accent1" w:themeShade="80"/>
                  </w:rPr>
                  <w:t>Elex s.r.o.</w:t>
                </w:r>
              </w:sdtContent>
            </w:sdt>
          </w:p>
          <w:p w14:paraId="233433CE" w14:textId="77777777" w:rsidR="00A351BA" w:rsidRDefault="00A351BA" w:rsidP="00A351BA">
            <w:pPr>
              <w:spacing w:after="0" w:line="240" w:lineRule="auto"/>
            </w:pPr>
            <w:r>
              <w:t>1998 - 1999</w:t>
            </w:r>
          </w:p>
          <w:p w14:paraId="24B42BBF" w14:textId="77777777" w:rsidR="00A351BA" w:rsidRDefault="00367F72" w:rsidP="00A351BA">
            <w:pPr>
              <w:pStyle w:val="Seznamsodrkami"/>
              <w:numPr>
                <w:ilvl w:val="0"/>
                <w:numId w:val="0"/>
              </w:numPr>
              <w:spacing w:after="0" w:line="240" w:lineRule="auto"/>
            </w:pPr>
            <w:r>
              <w:t>Návrhy a realizace elektrických</w:t>
            </w:r>
            <w:r w:rsidR="00A351BA">
              <w:t xml:space="preserve"> rozvodů a zařízení</w:t>
            </w:r>
          </w:p>
          <w:p w14:paraId="7691E2F2" w14:textId="5D4F6C22" w:rsidR="003C7D55" w:rsidRDefault="00DF698E">
            <w:pPr>
              <w:pStyle w:val="Section"/>
            </w:pPr>
            <w:r>
              <w:t>k</w:t>
            </w:r>
            <w:r w:rsidR="00F340C2">
              <w:t>valifikace</w:t>
            </w:r>
          </w:p>
          <w:p w14:paraId="55BC4F81" w14:textId="77777777" w:rsidR="003C7D55" w:rsidRDefault="003C7D55" w:rsidP="003C7D55">
            <w:pPr>
              <w:pStyle w:val="Seznamsodrkami"/>
              <w:numPr>
                <w:ilvl w:val="0"/>
                <w:numId w:val="0"/>
              </w:numPr>
              <w:ind w:left="360"/>
            </w:pPr>
          </w:p>
          <w:p w14:paraId="3442EFCA" w14:textId="2633AE6C" w:rsidR="0077440A" w:rsidRDefault="00367F72">
            <w:pPr>
              <w:pStyle w:val="Seznamsodrkami"/>
            </w:pPr>
            <w:r>
              <w:t>Řidičské oprávnění sk.B (aktivní řidič</w:t>
            </w:r>
            <w:r w:rsidR="00DF698E">
              <w:t xml:space="preserve"> – 30000 km/rok</w:t>
            </w:r>
            <w:r>
              <w:t>)</w:t>
            </w:r>
          </w:p>
          <w:p w14:paraId="06F5EFC1" w14:textId="0CB19B9A" w:rsidR="00367F72" w:rsidRDefault="00367F72">
            <w:pPr>
              <w:pStyle w:val="Seznamsodrkami"/>
            </w:pPr>
            <w:r>
              <w:t>Anglický jazyk (pokročilý)</w:t>
            </w:r>
            <w:r w:rsidR="00857606">
              <w:t xml:space="preserve"> cca B2</w:t>
            </w:r>
            <w:r>
              <w:t xml:space="preserve"> – slovem i písmem</w:t>
            </w:r>
          </w:p>
          <w:p w14:paraId="23FB6AA6" w14:textId="016B0A20" w:rsidR="00367F72" w:rsidRDefault="00DF698E">
            <w:pPr>
              <w:pStyle w:val="Seznamsodrkami"/>
            </w:pPr>
            <w:r>
              <w:t xml:space="preserve">IT </w:t>
            </w:r>
            <w:r w:rsidR="00367F72">
              <w:t xml:space="preserve">Certifikace Microsoft </w:t>
            </w:r>
            <w:r w:rsidR="00857606">
              <w:t>MCP</w:t>
            </w:r>
          </w:p>
          <w:p w14:paraId="42668D20" w14:textId="2B812D3D" w:rsidR="00E5693D" w:rsidRDefault="00DF698E" w:rsidP="00E5693D">
            <w:pPr>
              <w:pStyle w:val="Seznamsodrkami"/>
            </w:pPr>
            <w:r>
              <w:t>Certifikace Comptia A+, Network+</w:t>
            </w:r>
          </w:p>
          <w:p w14:paraId="4F6259D6" w14:textId="1083BB47" w:rsidR="00E619CD" w:rsidRDefault="00E619CD" w:rsidP="00E619CD">
            <w:pPr>
              <w:pStyle w:val="Section"/>
            </w:pPr>
            <w:r>
              <w:t>Další profesní zájmy a dovednosti</w:t>
            </w:r>
          </w:p>
          <w:p w14:paraId="044D6F41" w14:textId="77777777" w:rsidR="00E619CD" w:rsidRDefault="00E619CD" w:rsidP="00E619CD">
            <w:pPr>
              <w:pStyle w:val="Seznamsodrkami"/>
              <w:numPr>
                <w:ilvl w:val="0"/>
                <w:numId w:val="0"/>
              </w:numPr>
              <w:ind w:left="360"/>
            </w:pPr>
          </w:p>
          <w:p w14:paraId="0E36930D" w14:textId="77777777" w:rsidR="00E5693D" w:rsidRDefault="003C7D55" w:rsidP="00E5693D">
            <w:pPr>
              <w:pStyle w:val="Seznamsodrkami"/>
              <w:numPr>
                <w:ilvl w:val="0"/>
                <w:numId w:val="0"/>
              </w:numPr>
              <w:ind w:left="360" w:hanging="360"/>
            </w:pPr>
            <w:r>
              <w:t xml:space="preserve">Aktivní zájem </w:t>
            </w:r>
            <w:r w:rsidR="00E5693D">
              <w:t>a sebevzdělávání v oblastech:</w:t>
            </w:r>
          </w:p>
          <w:p w14:paraId="025C2807" w14:textId="5EB41271" w:rsidR="003C7D55" w:rsidRDefault="00E5693D">
            <w:pPr>
              <w:pStyle w:val="Seznamsodrkami"/>
            </w:pPr>
            <w:r>
              <w:t>psychologie, lidské zdroje a komunikace</w:t>
            </w:r>
          </w:p>
          <w:p w14:paraId="24783B22" w14:textId="1E3F8544" w:rsidR="003C7D55" w:rsidRDefault="00E5693D">
            <w:pPr>
              <w:pStyle w:val="Seznamsodrkami"/>
            </w:pPr>
            <w:r>
              <w:t>management, efektivní řízení teamu a motivace</w:t>
            </w:r>
          </w:p>
          <w:p w14:paraId="12D4EB00" w14:textId="685580DF" w:rsidR="00E619CD" w:rsidRDefault="00E5693D" w:rsidP="00E5693D">
            <w:pPr>
              <w:pStyle w:val="Seznamsodrkami"/>
            </w:pPr>
            <w:r>
              <w:t>TeamBuilding a teamová komunikace</w:t>
            </w:r>
          </w:p>
          <w:p w14:paraId="35C1E35C" w14:textId="77777777" w:rsidR="00E5693D" w:rsidRDefault="00E5693D" w:rsidP="00E5693D">
            <w:pPr>
              <w:pStyle w:val="Seznamsodrkami"/>
            </w:pPr>
            <w:r>
              <w:t>sebepoznávání a transformace</w:t>
            </w:r>
          </w:p>
          <w:p w14:paraId="6A3C0F65" w14:textId="613AEB0F" w:rsidR="00E5693D" w:rsidRDefault="00E5693D" w:rsidP="00E5693D">
            <w:pPr>
              <w:pStyle w:val="Seznamsodrkami"/>
            </w:pPr>
            <w:r>
              <w:t>stresová odolnost, odbourávání stresu</w:t>
            </w:r>
          </w:p>
          <w:p w14:paraId="02DCBB9D" w14:textId="5C1C3D3F" w:rsidR="00E5693D" w:rsidRDefault="00E5693D" w:rsidP="00E5693D">
            <w:pPr>
              <w:pStyle w:val="Seznamsodrkami"/>
            </w:pPr>
            <w:r>
              <w:t>odbourávání digitálního stresu</w:t>
            </w:r>
          </w:p>
        </w:tc>
      </w:tr>
    </w:tbl>
    <w:p w14:paraId="110166C0" w14:textId="61643D0B" w:rsidR="0077440A" w:rsidRDefault="0077440A">
      <w:pPr>
        <w:spacing w:after="200" w:line="276" w:lineRule="auto"/>
      </w:pPr>
    </w:p>
    <w:p w14:paraId="7667CA41" w14:textId="11B41D38" w:rsidR="00DF698E" w:rsidRDefault="00DF698E">
      <w:pPr>
        <w:spacing w:after="200" w:line="276" w:lineRule="auto"/>
      </w:pPr>
      <w:r>
        <w:t xml:space="preserve">Ve Skotnici dne </w:t>
      </w:r>
      <w:r w:rsidR="00B04914">
        <w:t>24. 10. 2014</w:t>
      </w:r>
    </w:p>
    <w:p w14:paraId="072A6EA1" w14:textId="77777777" w:rsidR="003162EC" w:rsidRDefault="00DF698E">
      <w:pPr>
        <w:spacing w:after="200" w:line="276" w:lineRule="auto"/>
        <w:sectPr w:rsidR="003162EC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7" w:h="16839"/>
          <w:pgMar w:top="1134" w:right="1134" w:bottom="1134" w:left="1134" w:header="709" w:footer="709" w:gutter="0"/>
          <w:cols w:space="720"/>
          <w:titlePg/>
          <w:docGrid w:linePitch="360"/>
        </w:sect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Eduard Gratzl</w:t>
      </w:r>
    </w:p>
    <w:bookmarkStart w:id="0" w:name="_GoBack"/>
    <w:p w14:paraId="3E4AAE9E" w14:textId="43D812D0" w:rsidR="009D5A1F" w:rsidRDefault="009D5A1F">
      <w:pPr>
        <w:spacing w:after="200" w:line="276" w:lineRule="auto"/>
      </w:pPr>
      <w:r>
        <w:object w:dxaOrig="12630" w:dyaOrig="8925" w14:anchorId="74D0F2E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31.5pt;height:446.25pt" o:ole="">
            <v:imagedata r:id="rId16" o:title=""/>
          </v:shape>
          <o:OLEObject Type="Embed" ProgID="AcroExch.Document.11" ShapeID="_x0000_i1025" DrawAspect="Content" ObjectID="_1477510960" r:id="rId17"/>
        </w:object>
      </w:r>
      <w:bookmarkEnd w:id="0"/>
    </w:p>
    <w:p w14:paraId="53568C8E" w14:textId="77777777" w:rsidR="009D5A1F" w:rsidRDefault="009D5A1F">
      <w:pPr>
        <w:spacing w:after="200" w:line="276" w:lineRule="auto"/>
      </w:pPr>
      <w:r>
        <w:br w:type="page"/>
      </w:r>
    </w:p>
    <w:p w14:paraId="09274D95" w14:textId="77777777" w:rsidR="00DF698E" w:rsidRDefault="009D5A1F">
      <w:pPr>
        <w:spacing w:after="200" w:line="276" w:lineRule="auto"/>
      </w:pPr>
      <w:r>
        <w:object w:dxaOrig="12630" w:dyaOrig="8925" w14:anchorId="3A5AF901">
          <v:shape id="_x0000_i1026" type="#_x0000_t75" style="width:631.5pt;height:446.25pt" o:ole="">
            <v:imagedata r:id="rId18" o:title=""/>
          </v:shape>
          <o:OLEObject Type="Embed" ProgID="AcroExch.Document.11" ShapeID="_x0000_i1026" DrawAspect="Content" ObjectID="_1477510961" r:id="rId19"/>
        </w:object>
      </w:r>
    </w:p>
    <w:sectPr w:rsidR="00DF698E" w:rsidSect="003162EC">
      <w:pgSz w:w="16839" w:h="11907" w:orient="landscape"/>
      <w:pgMar w:top="720" w:right="720" w:bottom="720" w:left="720" w:header="709" w:footer="70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C6FD25" w14:textId="77777777" w:rsidR="00617D98" w:rsidRDefault="00617D98">
      <w:pPr>
        <w:spacing w:after="0" w:line="240" w:lineRule="auto"/>
      </w:pPr>
      <w:r>
        <w:separator/>
      </w:r>
    </w:p>
  </w:endnote>
  <w:endnote w:type="continuationSeparator" w:id="0">
    <w:p w14:paraId="7945E349" w14:textId="77777777" w:rsidR="00617D98" w:rsidRDefault="00617D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EE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A2BB50" w14:textId="77777777" w:rsidR="009D5A1F" w:rsidRDefault="009D5A1F"/>
  <w:p w14:paraId="16F8D20B" w14:textId="77777777" w:rsidR="009D5A1F" w:rsidRDefault="009D5A1F">
    <w:pPr>
      <w:pStyle w:val="Sudvzpat"/>
    </w:pPr>
    <w:r>
      <w:t xml:space="preserve">Stránka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  <w:sz w:val="24"/>
        <w:szCs w:val="24"/>
      </w:rPr>
      <w:t>2</w:t>
    </w:r>
    <w:r>
      <w:rPr>
        <w:noProof/>
        <w:sz w:val="24"/>
        <w:szCs w:val="24"/>
      </w:rPr>
      <w:fldChar w:fldCharType="end"/>
    </w:r>
  </w:p>
  <w:p w14:paraId="629EABB6" w14:textId="77777777" w:rsidR="009D5A1F" w:rsidRDefault="009D5A1F">
    <w:pPr>
      <w:pStyle w:val="Zpa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9BBBDA" w14:textId="77777777" w:rsidR="009D5A1F" w:rsidRDefault="009D5A1F"/>
  <w:p w14:paraId="06826B59" w14:textId="77777777" w:rsidR="009D5A1F" w:rsidRDefault="009D5A1F">
    <w:pPr>
      <w:pStyle w:val="Lichvzpat"/>
    </w:pPr>
    <w:r>
      <w:t xml:space="preserve">Stránka </w:t>
    </w:r>
    <w:r>
      <w:fldChar w:fldCharType="begin"/>
    </w:r>
    <w:r>
      <w:instrText xml:space="preserve"> PAGE   \* MERGEFORMAT </w:instrText>
    </w:r>
    <w:r>
      <w:fldChar w:fldCharType="separate"/>
    </w:r>
    <w:r w:rsidR="003175A1" w:rsidRPr="003175A1">
      <w:rPr>
        <w:noProof/>
        <w:sz w:val="24"/>
        <w:szCs w:val="24"/>
      </w:rPr>
      <w:t>5</w:t>
    </w:r>
    <w:r>
      <w:rPr>
        <w:noProof/>
        <w:sz w:val="24"/>
        <w:szCs w:val="24"/>
      </w:rPr>
      <w:fldChar w:fldCharType="end"/>
    </w:r>
  </w:p>
  <w:p w14:paraId="545CDDF1" w14:textId="77777777" w:rsidR="009D5A1F" w:rsidRDefault="009D5A1F">
    <w:pPr>
      <w:pStyle w:val="Zpa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1FAC45" w14:textId="77777777" w:rsidR="009D5A1F" w:rsidRDefault="009D5A1F">
    <w:pPr>
      <w:pStyle w:val="Zpa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A6A7DE" w14:textId="77777777" w:rsidR="00617D98" w:rsidRDefault="00617D98">
      <w:pPr>
        <w:spacing w:after="0" w:line="240" w:lineRule="auto"/>
      </w:pPr>
      <w:r>
        <w:separator/>
      </w:r>
    </w:p>
  </w:footnote>
  <w:footnote w:type="continuationSeparator" w:id="0">
    <w:p w14:paraId="71B5C8EA" w14:textId="77777777" w:rsidR="00617D98" w:rsidRDefault="00617D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327404"/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Content>
      <w:p w14:paraId="34FE3B82" w14:textId="77777777" w:rsidR="009D5A1F" w:rsidRDefault="009D5A1F">
        <w:pPr>
          <w:pStyle w:val="Sudvzhlav"/>
        </w:pPr>
        <w:r>
          <w:t>Eduard Gratzl</w:t>
        </w:r>
      </w:p>
    </w:sdtContent>
  </w:sdt>
  <w:p w14:paraId="183DAECA" w14:textId="77777777" w:rsidR="009D5A1F" w:rsidRDefault="009D5A1F">
    <w:pPr>
      <w:pStyle w:val="Zhlav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Cs w:val="20"/>
      </w:rPr>
      <w:alias w:val="Autor"/>
      <w:id w:val="5384246"/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Content>
      <w:p w14:paraId="3FA59246" w14:textId="77777777" w:rsidR="009D5A1F" w:rsidRDefault="009D5A1F">
        <w:pPr>
          <w:pStyle w:val="Lichvzhlav"/>
          <w:rPr>
            <w:szCs w:val="20"/>
          </w:rPr>
        </w:pPr>
        <w:r>
          <w:rPr>
            <w:szCs w:val="20"/>
          </w:rPr>
          <w:t>Eduard Gratzl</w:t>
        </w:r>
      </w:p>
    </w:sdtContent>
  </w:sdt>
  <w:p w14:paraId="4DE95E59" w14:textId="77777777" w:rsidR="009D5A1F" w:rsidRDefault="009D5A1F">
    <w:pPr>
      <w:pStyle w:val="Zhlav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373041" w14:textId="77777777" w:rsidR="009D5A1F" w:rsidRDefault="009D5A1F">
    <w:pPr>
      <w:pStyle w:val="Zhlav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0"/>
    <w:multiLevelType w:val="singleLevel"/>
    <w:tmpl w:val="DB96C0E0"/>
    <w:lvl w:ilvl="0">
      <w:start w:val="1"/>
      <w:numFmt w:val="bullet"/>
      <w:pStyle w:val="Seznamsodrkami5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1">
    <w:nsid w:val="FFFFFF81"/>
    <w:multiLevelType w:val="singleLevel"/>
    <w:tmpl w:val="E806DD90"/>
    <w:lvl w:ilvl="0">
      <w:start w:val="1"/>
      <w:numFmt w:val="bullet"/>
      <w:pStyle w:val="Seznamsodrkami4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2">
    <w:nsid w:val="FFFFFF82"/>
    <w:multiLevelType w:val="singleLevel"/>
    <w:tmpl w:val="016CFCA8"/>
    <w:lvl w:ilvl="0">
      <w:start w:val="1"/>
      <w:numFmt w:val="bullet"/>
      <w:pStyle w:val="Seznamsodrkami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3">
    <w:nsid w:val="FFFFFF83"/>
    <w:multiLevelType w:val="singleLevel"/>
    <w:tmpl w:val="9356F1FA"/>
    <w:lvl w:ilvl="0">
      <w:start w:val="1"/>
      <w:numFmt w:val="bullet"/>
      <w:pStyle w:val="Seznamsodrkami2"/>
      <w:lvlText w:val=""/>
      <w:lvlJc w:val="left"/>
      <w:pPr>
        <w:ind w:left="720" w:hanging="360"/>
      </w:pPr>
      <w:rPr>
        <w:rFonts w:ascii="Wingdings 2" w:hAnsi="Wingdings 2" w:hint="default"/>
      </w:rPr>
    </w:lvl>
  </w:abstractNum>
  <w:abstractNum w:abstractNumId="4">
    <w:nsid w:val="FFFFFF88"/>
    <w:multiLevelType w:val="singleLevel"/>
    <w:tmpl w:val="934A144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>
    <w:nsid w:val="2AB17A9B"/>
    <w:multiLevelType w:val="multilevel"/>
    <w:tmpl w:val="0409001D"/>
    <w:styleLink w:val="Stylseznamuuprosted"/>
    <w:lvl w:ilvl="0">
      <w:start w:val="1"/>
      <w:numFmt w:val="bullet"/>
      <w:lvlText w:val=""/>
      <w:lvlJc w:val="left"/>
      <w:pPr>
        <w:ind w:left="360" w:hanging="360"/>
      </w:pPr>
      <w:rPr>
        <w:rFonts w:asciiTheme="minorHAnsi" w:eastAsiaTheme="minorEastAsia" w:hAnsi="Wingdings 2" w:cstheme="minorBidi" w:hint="default"/>
        <w:color w:val="DD8047" w:themeColor="accent2"/>
        <w:sz w:val="23"/>
        <w:szCs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2C880799"/>
    <w:multiLevelType w:val="hybridMultilevel"/>
    <w:tmpl w:val="67A4916E"/>
    <w:lvl w:ilvl="0" w:tplc="CB423BDA">
      <w:start w:val="1"/>
      <w:numFmt w:val="bullet"/>
      <w:pStyle w:val="Seznamsodrkami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>
    <w:nsid w:val="2EAB007B"/>
    <w:multiLevelType w:val="hybridMultilevel"/>
    <w:tmpl w:val="D9BA4806"/>
    <w:lvl w:ilvl="0" w:tplc="205CE16E">
      <w:start w:val="2011"/>
      <w:numFmt w:val="bullet"/>
      <w:lvlText w:val="-"/>
      <w:lvlJc w:val="left"/>
      <w:pPr>
        <w:ind w:left="720" w:hanging="360"/>
      </w:pPr>
      <w:rPr>
        <w:rFonts w:ascii="Tw Cen MT" w:eastAsiaTheme="minorEastAsia" w:hAnsi="Tw Cen MT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6F573C6"/>
    <w:multiLevelType w:val="hybridMultilevel"/>
    <w:tmpl w:val="4D32FDD8"/>
    <w:lvl w:ilvl="0" w:tplc="D19E5B8A">
      <w:start w:val="1"/>
      <w:numFmt w:val="bullet"/>
      <w:pStyle w:val="Normlnodsazen"/>
      <w:lvlText w:val=""/>
      <w:lvlJc w:val="left"/>
      <w:pPr>
        <w:ind w:left="648" w:hanging="360"/>
      </w:pPr>
      <w:rPr>
        <w:rFonts w:ascii="Wingdings 2" w:hAnsi="Wingdings 2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9">
    <w:nsid w:val="58CE2D99"/>
    <w:multiLevelType w:val="hybridMultilevel"/>
    <w:tmpl w:val="68B44A1A"/>
    <w:lvl w:ilvl="0" w:tplc="40820E56">
      <w:numFmt w:val="bullet"/>
      <w:lvlText w:val="-"/>
      <w:lvlJc w:val="left"/>
      <w:pPr>
        <w:ind w:left="720" w:hanging="360"/>
      </w:pPr>
      <w:rPr>
        <w:rFonts w:ascii="Tw Cen MT" w:eastAsiaTheme="minorHAnsi" w:hAnsi="Tw Cen MT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6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5"/>
  </w:num>
  <w:num w:numId="12">
    <w:abstractNumId w:val="8"/>
  </w:num>
  <w:num w:numId="13">
    <w:abstractNumId w:val="4"/>
  </w:num>
  <w:num w:numId="14">
    <w:abstractNumId w:val="6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5"/>
  </w:num>
  <w:num w:numId="20">
    <w:abstractNumId w:val="8"/>
  </w:num>
  <w:num w:numId="21">
    <w:abstractNumId w:val="6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5"/>
  </w:num>
  <w:num w:numId="27">
    <w:abstractNumId w:val="8"/>
  </w:num>
  <w:num w:numId="28">
    <w:abstractNumId w:val="7"/>
  </w:num>
  <w:num w:numId="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09"/>
  <w:hyphenationZone w:val="420"/>
  <w:drawingGridHorizontalSpacing w:val="115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51BA"/>
    <w:rsid w:val="000E6685"/>
    <w:rsid w:val="001563BA"/>
    <w:rsid w:val="001F1882"/>
    <w:rsid w:val="002760B0"/>
    <w:rsid w:val="002C630C"/>
    <w:rsid w:val="003162EC"/>
    <w:rsid w:val="003175A1"/>
    <w:rsid w:val="00367F72"/>
    <w:rsid w:val="003C4D50"/>
    <w:rsid w:val="003C7D55"/>
    <w:rsid w:val="003D5982"/>
    <w:rsid w:val="0049611E"/>
    <w:rsid w:val="00532A61"/>
    <w:rsid w:val="00617D98"/>
    <w:rsid w:val="00680CA1"/>
    <w:rsid w:val="0077440A"/>
    <w:rsid w:val="00857606"/>
    <w:rsid w:val="008B7529"/>
    <w:rsid w:val="008C3AA0"/>
    <w:rsid w:val="009D5A1F"/>
    <w:rsid w:val="00A351BA"/>
    <w:rsid w:val="00B04914"/>
    <w:rsid w:val="00B23C83"/>
    <w:rsid w:val="00CC59E9"/>
    <w:rsid w:val="00DE074D"/>
    <w:rsid w:val="00DF698E"/>
    <w:rsid w:val="00DF78D7"/>
    <w:rsid w:val="00E5693D"/>
    <w:rsid w:val="00E619CD"/>
    <w:rsid w:val="00F340C2"/>
    <w:rsid w:val="00FE3883"/>
    <w:rsid w:val="00FE5E3D"/>
    <w:rsid w:val="00FF241B"/>
    <w:rsid w:val="00FF3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undOvr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1BE4652A"/>
  <w15:docId w15:val="{2558F159-D5A9-4B34-8A26-91B6E8068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 w:qFormat="1"/>
    <w:lsdException w:name="toc 2" w:semiHidden="1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5" w:unhideWhenUsed="1" w:qFormat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qFormat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pPr>
      <w:spacing w:after="180" w:line="264" w:lineRule="auto"/>
    </w:pPr>
    <w:rPr>
      <w:rFonts w:eastAsiaTheme="minorEastAsia"/>
      <w:sz w:val="23"/>
      <w:szCs w:val="23"/>
      <w:lang w:val="cs-CZ"/>
    </w:rPr>
  </w:style>
  <w:style w:type="paragraph" w:styleId="Nadpis1">
    <w:name w:val="heading 1"/>
    <w:basedOn w:val="Normln"/>
    <w:next w:val="Normln"/>
    <w:link w:val="Nadpis1Char"/>
    <w:uiPriority w:val="9"/>
    <w:semiHidden/>
    <w:unhideWhenUsed/>
    <w:pPr>
      <w:spacing w:before="300" w:after="80" w:line="240" w:lineRule="auto"/>
      <w:outlineLvl w:val="0"/>
    </w:pPr>
    <w:rPr>
      <w:rFonts w:asciiTheme="majorHAnsi" w:eastAsiaTheme="majorEastAsia" w:hAnsiTheme="majorHAnsi" w:cstheme="majorBidi"/>
      <w:caps/>
      <w:color w:val="775F55" w:themeColor="text2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pPr>
      <w:spacing w:before="240" w:after="80"/>
      <w:outlineLvl w:val="1"/>
    </w:pPr>
    <w:rPr>
      <w:b/>
      <w:bCs/>
      <w:color w:val="94B6D2" w:themeColor="accent1"/>
      <w:spacing w:val="20"/>
      <w:sz w:val="28"/>
      <w:szCs w:val="28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pPr>
      <w:spacing w:before="240" w:after="60"/>
      <w:outlineLvl w:val="2"/>
    </w:pPr>
    <w:rPr>
      <w:b/>
      <w:bCs/>
      <w:color w:val="000000" w:themeColor="text1"/>
      <w:spacing w:val="10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pPr>
      <w:spacing w:before="240" w:after="0"/>
      <w:outlineLvl w:val="3"/>
    </w:pPr>
    <w:rPr>
      <w:caps/>
      <w:spacing w:val="14"/>
      <w:sz w:val="22"/>
      <w:szCs w:val="22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pPr>
      <w:spacing w:before="200" w:after="0"/>
      <w:outlineLvl w:val="4"/>
    </w:pPr>
    <w:rPr>
      <w:b/>
      <w:bCs/>
      <w:color w:val="775F55" w:themeColor="text2"/>
      <w:spacing w:val="10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pPr>
      <w:spacing w:after="0"/>
      <w:outlineLvl w:val="5"/>
    </w:pPr>
    <w:rPr>
      <w:b/>
      <w:bCs/>
      <w:color w:val="DD8047" w:themeColor="accent2"/>
      <w:spacing w:val="10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pPr>
      <w:spacing w:after="0"/>
      <w:outlineLvl w:val="6"/>
    </w:pPr>
    <w:rPr>
      <w:smallCaps/>
      <w:color w:val="000000" w:themeColor="text1"/>
      <w:spacing w:val="10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pPr>
      <w:spacing w:after="0"/>
      <w:outlineLvl w:val="7"/>
    </w:pPr>
    <w:rPr>
      <w:b/>
      <w:bCs/>
      <w:i/>
      <w:iCs/>
      <w:color w:val="94B6D2" w:themeColor="accent1"/>
      <w:spacing w:val="10"/>
      <w:sz w:val="24"/>
      <w:szCs w:val="24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pPr>
      <w:spacing w:after="0"/>
      <w:outlineLvl w:val="8"/>
    </w:pPr>
    <w:rPr>
      <w:b/>
      <w:bCs/>
      <w:caps/>
      <w:color w:val="A5AB81" w:themeColor="accent3"/>
      <w:spacing w:val="40"/>
      <w:sz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styleId="Mkatabulky">
    <w:name w:val="Table Grid"/>
    <w:basedOn w:val="Normlntabulka"/>
    <w:uiPriority w:val="1"/>
    <w:pPr>
      <w:spacing w:after="0" w:line="240" w:lineRule="auto"/>
    </w:pPr>
    <w:rPr>
      <w:rFonts w:eastAsiaTheme="minorEastAsia"/>
      <w:lang w:val="cs-CZ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itt">
    <w:name w:val="Quote"/>
    <w:basedOn w:val="Normln"/>
    <w:link w:val="CittChar"/>
    <w:uiPriority w:val="29"/>
    <w:qFormat/>
    <w:rPr>
      <w:i/>
      <w:iCs/>
      <w:smallCaps/>
      <w:color w:val="775F55" w:themeColor="text2"/>
      <w:spacing w:val="6"/>
    </w:rPr>
  </w:style>
  <w:style w:type="character" w:customStyle="1" w:styleId="CittChar">
    <w:name w:val="Citát Char"/>
    <w:basedOn w:val="Standardnpsmoodstavce"/>
    <w:link w:val="Citt"/>
    <w:uiPriority w:val="29"/>
    <w:rPr>
      <w:i/>
      <w:iCs/>
      <w:smallCaps/>
      <w:color w:val="775F55" w:themeColor="text2"/>
      <w:spacing w:val="6"/>
      <w:sz w:val="23"/>
    </w:rPr>
  </w:style>
  <w:style w:type="paragraph" w:customStyle="1" w:styleId="Section">
    <w:name w:val="Section"/>
    <w:basedOn w:val="Normln"/>
    <w:uiPriority w:val="2"/>
    <w:qFormat/>
    <w:pPr>
      <w:spacing w:before="480" w:after="40" w:line="240" w:lineRule="auto"/>
    </w:pPr>
    <w:rPr>
      <w:b/>
      <w:bCs/>
      <w:caps/>
      <w:color w:val="DD8047" w:themeColor="accent2"/>
      <w:spacing w:val="60"/>
      <w:sz w:val="24"/>
      <w:szCs w:val="24"/>
    </w:rPr>
  </w:style>
  <w:style w:type="paragraph" w:customStyle="1" w:styleId="Podsekce">
    <w:name w:val="Podsekce"/>
    <w:basedOn w:val="Normln"/>
    <w:uiPriority w:val="3"/>
    <w:qFormat/>
    <w:pPr>
      <w:spacing w:after="40"/>
    </w:pPr>
    <w:rPr>
      <w:b/>
      <w:bCs/>
      <w:color w:val="94B6D2" w:themeColor="accent1"/>
      <w:spacing w:val="30"/>
      <w:sz w:val="24"/>
      <w:szCs w:val="24"/>
    </w:rPr>
  </w:style>
  <w:style w:type="paragraph" w:styleId="Seznamsodrkami">
    <w:name w:val="List Bullet"/>
    <w:basedOn w:val="Normln"/>
    <w:uiPriority w:val="36"/>
    <w:unhideWhenUsed/>
    <w:qFormat/>
    <w:pPr>
      <w:numPr>
        <w:numId w:val="21"/>
      </w:numPr>
    </w:pPr>
    <w:rPr>
      <w:sz w:val="24"/>
      <w:szCs w:val="24"/>
    </w:rPr>
  </w:style>
  <w:style w:type="character" w:styleId="Zstupntext">
    <w:name w:val="Placeholder Text"/>
    <w:basedOn w:val="Standardnpsmoodstavce"/>
    <w:uiPriority w:val="99"/>
    <w:unhideWhenUsed/>
    <w:rPr>
      <w:color w:val="808080"/>
    </w:rPr>
  </w:style>
  <w:style w:type="paragraph" w:styleId="Textbubliny">
    <w:name w:val="Balloon Text"/>
    <w:basedOn w:val="Normln"/>
    <w:link w:val="TextbublinyChar"/>
    <w:uiPriority w:val="99"/>
    <w:semiHidden/>
    <w:unhideWhenUsed/>
    <w:rPr>
      <w:rFonts w:hAnsi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Pr>
      <w:rFonts w:eastAsiaTheme="minorEastAsia" w:hAnsi="Tahoma"/>
      <w:sz w:val="16"/>
      <w:szCs w:val="16"/>
      <w:lang w:val="cs-CZ"/>
    </w:rPr>
  </w:style>
  <w:style w:type="paragraph" w:styleId="Textvbloku">
    <w:name w:val="Block Text"/>
    <w:aliases w:val="Blok poznámky"/>
    <w:uiPriority w:val="40"/>
    <w:pPr>
      <w:pBdr>
        <w:top w:val="single" w:sz="2" w:space="10" w:color="BED3E4" w:themeColor="accent1" w:themeTint="99"/>
        <w:bottom w:val="single" w:sz="24" w:space="10" w:color="BED3E4" w:themeColor="accent1" w:themeTint="99"/>
      </w:pBdr>
      <w:spacing w:after="280" w:line="240" w:lineRule="auto"/>
      <w:ind w:left="1440" w:right="1440"/>
      <w:jc w:val="both"/>
    </w:pPr>
    <w:rPr>
      <w:rFonts w:eastAsiaTheme="minorEastAsia"/>
      <w:color w:val="7F7F7F" w:themeColor="background1" w:themeShade="7F"/>
      <w:sz w:val="28"/>
      <w:szCs w:val="28"/>
      <w:lang w:val="cs-CZ"/>
    </w:rPr>
  </w:style>
  <w:style w:type="character" w:styleId="Nzevknihy">
    <w:name w:val="Book Title"/>
    <w:basedOn w:val="Standardnpsmoodstavce"/>
    <w:uiPriority w:val="33"/>
    <w:qFormat/>
    <w:rPr>
      <w:rFonts w:asciiTheme="minorHAnsi" w:eastAsiaTheme="minorEastAsia" w:hAnsiTheme="minorHAnsi" w:cstheme="minorBidi"/>
      <w:bCs w:val="0"/>
      <w:i/>
      <w:iCs/>
      <w:color w:val="775F55" w:themeColor="text2"/>
      <w:sz w:val="23"/>
      <w:szCs w:val="23"/>
      <w:lang w:val="cs-CZ"/>
    </w:rPr>
  </w:style>
  <w:style w:type="paragraph" w:styleId="Titulek">
    <w:name w:val="caption"/>
    <w:basedOn w:val="Normln"/>
    <w:next w:val="Normln"/>
    <w:uiPriority w:val="35"/>
    <w:unhideWhenUsed/>
    <w:rPr>
      <w:b/>
      <w:bCs/>
      <w:caps/>
      <w:sz w:val="16"/>
      <w:szCs w:val="16"/>
    </w:rPr>
  </w:style>
  <w:style w:type="character" w:styleId="Zdraznn">
    <w:name w:val="Emphasis"/>
    <w:uiPriority w:val="20"/>
    <w:qFormat/>
    <w:rPr>
      <w:rFonts w:asciiTheme="minorHAnsi" w:eastAsiaTheme="minorEastAsia" w:hAnsiTheme="minorHAnsi" w:cstheme="minorBidi"/>
      <w:b/>
      <w:bCs/>
      <w:i/>
      <w:iCs/>
      <w:color w:val="775F55" w:themeColor="text2"/>
      <w:spacing w:val="10"/>
      <w:sz w:val="23"/>
      <w:szCs w:val="23"/>
      <w:lang w:val="cs-CZ"/>
    </w:rPr>
  </w:style>
  <w:style w:type="paragraph" w:styleId="Zpat">
    <w:name w:val="footer"/>
    <w:basedOn w:val="Normln"/>
    <w:link w:val="ZpatChar"/>
    <w:uiPriority w:val="99"/>
    <w:semiHidden/>
    <w:unhideWhenUsed/>
    <w:pPr>
      <w:tabs>
        <w:tab w:val="center" w:pos="4320"/>
        <w:tab w:val="right" w:pos="8640"/>
      </w:tabs>
    </w:pPr>
  </w:style>
  <w:style w:type="character" w:customStyle="1" w:styleId="ZpatChar">
    <w:name w:val="Zápatí Char"/>
    <w:basedOn w:val="Standardnpsmoodstavce"/>
    <w:link w:val="Zpat"/>
    <w:uiPriority w:val="99"/>
    <w:semiHidden/>
    <w:rPr>
      <w:sz w:val="23"/>
    </w:rPr>
  </w:style>
  <w:style w:type="paragraph" w:styleId="Zhlav">
    <w:name w:val="header"/>
    <w:basedOn w:val="Normln"/>
    <w:link w:val="ZhlavChar"/>
    <w:uiPriority w:val="99"/>
    <w:semiHidden/>
    <w:unhideWhenUsed/>
    <w:pPr>
      <w:tabs>
        <w:tab w:val="center" w:pos="4320"/>
        <w:tab w:val="right" w:pos="8640"/>
      </w:tabs>
    </w:pPr>
  </w:style>
  <w:style w:type="character" w:customStyle="1" w:styleId="ZhlavChar">
    <w:name w:val="Záhlaví Char"/>
    <w:basedOn w:val="Standardnpsmoodstavce"/>
    <w:link w:val="Zhlav"/>
    <w:uiPriority w:val="99"/>
    <w:semiHidden/>
    <w:rPr>
      <w:sz w:val="23"/>
    </w:rPr>
  </w:style>
  <w:style w:type="character" w:customStyle="1" w:styleId="Nadpis1Char">
    <w:name w:val="Nadpis 1 Char"/>
    <w:basedOn w:val="Standardnpsmoodstavce"/>
    <w:link w:val="Nadpis1"/>
    <w:uiPriority w:val="9"/>
    <w:semiHidden/>
    <w:rPr>
      <w:rFonts w:asciiTheme="majorHAnsi" w:eastAsiaTheme="majorEastAsia" w:hAnsiTheme="majorHAnsi" w:cstheme="majorBidi"/>
      <w:caps/>
      <w:color w:val="775F55" w:themeColor="text2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semiHidden/>
    <w:rPr>
      <w:b/>
      <w:bCs/>
      <w:color w:val="94B6D2" w:themeColor="accent1"/>
      <w:spacing w:val="20"/>
      <w:sz w:val="28"/>
      <w:szCs w:val="28"/>
    </w:rPr>
  </w:style>
  <w:style w:type="character" w:customStyle="1" w:styleId="Nadpis3Char">
    <w:name w:val="Nadpis 3 Char"/>
    <w:basedOn w:val="Standardnpsmoodstavce"/>
    <w:link w:val="Nadpis3"/>
    <w:uiPriority w:val="9"/>
    <w:semiHidden/>
    <w:rPr>
      <w:b/>
      <w:bCs/>
      <w:color w:val="000000" w:themeColor="text1"/>
      <w:spacing w:val="10"/>
      <w:sz w:val="23"/>
    </w:rPr>
  </w:style>
  <w:style w:type="character" w:customStyle="1" w:styleId="Nadpis4Char">
    <w:name w:val="Nadpis 4 Char"/>
    <w:basedOn w:val="Standardnpsmoodstavce"/>
    <w:link w:val="Nadpis4"/>
    <w:uiPriority w:val="9"/>
    <w:semiHidden/>
    <w:rPr>
      <w:caps/>
      <w:spacing w:val="14"/>
    </w:rPr>
  </w:style>
  <w:style w:type="character" w:customStyle="1" w:styleId="Nadpis5Char">
    <w:name w:val="Nadpis 5 Char"/>
    <w:basedOn w:val="Standardnpsmoodstavce"/>
    <w:link w:val="Nadpis5"/>
    <w:uiPriority w:val="9"/>
    <w:semiHidden/>
    <w:rPr>
      <w:b/>
      <w:bCs/>
      <w:color w:val="775F55" w:themeColor="text2"/>
      <w:spacing w:val="10"/>
      <w:sz w:val="23"/>
    </w:rPr>
  </w:style>
  <w:style w:type="character" w:customStyle="1" w:styleId="Nadpis6Char">
    <w:name w:val="Nadpis 6 Char"/>
    <w:basedOn w:val="Standardnpsmoodstavce"/>
    <w:link w:val="Nadpis6"/>
    <w:uiPriority w:val="9"/>
    <w:semiHidden/>
    <w:rPr>
      <w:b/>
      <w:bCs/>
      <w:color w:val="DD8047" w:themeColor="accent2"/>
      <w:spacing w:val="10"/>
      <w:sz w:val="23"/>
    </w:rPr>
  </w:style>
  <w:style w:type="character" w:customStyle="1" w:styleId="Nadpis7Char">
    <w:name w:val="Nadpis 7 Char"/>
    <w:basedOn w:val="Standardnpsmoodstavce"/>
    <w:link w:val="Nadpis7"/>
    <w:uiPriority w:val="9"/>
    <w:semiHidden/>
    <w:rPr>
      <w:smallCaps/>
      <w:color w:val="000000" w:themeColor="text1"/>
      <w:spacing w:val="10"/>
      <w:sz w:val="23"/>
    </w:rPr>
  </w:style>
  <w:style w:type="character" w:customStyle="1" w:styleId="Nadpis8Char">
    <w:name w:val="Nadpis 8 Char"/>
    <w:basedOn w:val="Standardnpsmoodstavce"/>
    <w:link w:val="Nadpis8"/>
    <w:uiPriority w:val="9"/>
    <w:semiHidden/>
    <w:rPr>
      <w:b/>
      <w:bCs/>
      <w:i/>
      <w:iCs/>
      <w:color w:val="94B6D2" w:themeColor="accent1"/>
      <w:spacing w:val="10"/>
      <w:sz w:val="24"/>
      <w:szCs w:val="24"/>
    </w:rPr>
  </w:style>
  <w:style w:type="character" w:customStyle="1" w:styleId="Nadpis9Char">
    <w:name w:val="Nadpis 9 Char"/>
    <w:basedOn w:val="Standardnpsmoodstavce"/>
    <w:link w:val="Nadpis9"/>
    <w:uiPriority w:val="9"/>
    <w:semiHidden/>
    <w:rPr>
      <w:b/>
      <w:bCs/>
      <w:caps/>
      <w:color w:val="A5AB81" w:themeColor="accent3"/>
      <w:spacing w:val="40"/>
      <w:sz w:val="20"/>
      <w:szCs w:val="20"/>
    </w:rPr>
  </w:style>
  <w:style w:type="character" w:styleId="Hypertextovodkaz">
    <w:name w:val="Hyperlink"/>
    <w:basedOn w:val="Standardnpsmoodstavce"/>
    <w:uiPriority w:val="99"/>
    <w:semiHidden/>
    <w:unhideWhenUsed/>
    <w:rPr>
      <w:color w:val="F7B615" w:themeColor="hyperlink"/>
      <w:u w:val="single"/>
    </w:rPr>
  </w:style>
  <w:style w:type="character" w:styleId="Zdraznnintenzivn">
    <w:name w:val="Intense Emphasis"/>
    <w:basedOn w:val="Standardnpsmoodstavce"/>
    <w:uiPriority w:val="21"/>
    <w:qFormat/>
    <w:rPr>
      <w:rFonts w:asciiTheme="minorHAnsi" w:hAnsiTheme="minorHAnsi"/>
      <w:b/>
      <w:bCs/>
      <w:dstrike w:val="0"/>
      <w:color w:val="DD8047" w:themeColor="accent2"/>
      <w:spacing w:val="10"/>
      <w:w w:val="100"/>
      <w:kern w:val="0"/>
      <w:position w:val="0"/>
      <w:sz w:val="23"/>
      <w:vertAlign w:val="baseline"/>
    </w:rPr>
  </w:style>
  <w:style w:type="paragraph" w:styleId="Vrazncitt">
    <w:name w:val="Intense Quote"/>
    <w:basedOn w:val="Normln"/>
    <w:link w:val="VrazncittChar"/>
    <w:uiPriority w:val="30"/>
    <w:qFormat/>
    <w:pPr>
      <w:pBdr>
        <w:top w:val="double" w:sz="12" w:space="10" w:color="DD8047" w:themeColor="accent2"/>
        <w:left w:val="double" w:sz="12" w:space="10" w:color="DD8047" w:themeColor="accent2"/>
        <w:bottom w:val="double" w:sz="12" w:space="10" w:color="DD8047" w:themeColor="accent2"/>
        <w:right w:val="double" w:sz="12" w:space="10" w:color="DD8047" w:themeColor="accent2"/>
      </w:pBdr>
      <w:shd w:val="clear" w:color="auto" w:fill="FFFFFF" w:themeFill="background1"/>
      <w:spacing w:before="300" w:after="300"/>
      <w:ind w:left="720" w:right="720"/>
      <w:contextualSpacing/>
    </w:pPr>
    <w:rPr>
      <w:b/>
      <w:bCs/>
      <w:color w:val="DD8047" w:themeColor="accent2"/>
    </w:rPr>
  </w:style>
  <w:style w:type="character" w:customStyle="1" w:styleId="VrazncittChar">
    <w:name w:val="Výrazný citát Char"/>
    <w:basedOn w:val="Standardnpsmoodstavce"/>
    <w:link w:val="Vrazncitt"/>
    <w:uiPriority w:val="30"/>
    <w:rPr>
      <w:b/>
      <w:bCs/>
      <w:color w:val="DD8047" w:themeColor="accent2"/>
      <w:sz w:val="23"/>
      <w:shd w:val="clear" w:color="auto" w:fill="FFFFFF" w:themeFill="background1"/>
    </w:rPr>
  </w:style>
  <w:style w:type="character" w:styleId="Odkazintenzivn">
    <w:name w:val="Intense Reference"/>
    <w:basedOn w:val="Standardnpsmoodstavce"/>
    <w:uiPriority w:val="32"/>
    <w:qFormat/>
    <w:rPr>
      <w:rFonts w:asciiTheme="minorHAnsi" w:hAnsiTheme="minorHAnsi"/>
      <w:b/>
      <w:bCs/>
      <w:caps/>
      <w:color w:val="94B6D2" w:themeColor="accent1"/>
      <w:spacing w:val="10"/>
      <w:w w:val="100"/>
      <w:position w:val="0"/>
      <w:sz w:val="20"/>
      <w:szCs w:val="20"/>
      <w:u w:val="single" w:color="94B6D2" w:themeColor="accent1"/>
      <w:bdr w:val="none" w:sz="0" w:space="0" w:color="auto"/>
    </w:rPr>
  </w:style>
  <w:style w:type="paragraph" w:styleId="Seznam">
    <w:name w:val="List"/>
    <w:basedOn w:val="Normln"/>
    <w:uiPriority w:val="99"/>
    <w:unhideWhenUsed/>
    <w:pPr>
      <w:ind w:left="360" w:hanging="360"/>
    </w:pPr>
  </w:style>
  <w:style w:type="paragraph" w:styleId="Seznam2">
    <w:name w:val="List 2"/>
    <w:basedOn w:val="Normln"/>
    <w:uiPriority w:val="99"/>
    <w:unhideWhenUsed/>
    <w:pPr>
      <w:ind w:left="720" w:hanging="360"/>
    </w:pPr>
  </w:style>
  <w:style w:type="paragraph" w:styleId="Seznamsodrkami2">
    <w:name w:val="List Bullet 2"/>
    <w:basedOn w:val="Normln"/>
    <w:uiPriority w:val="36"/>
    <w:unhideWhenUsed/>
    <w:qFormat/>
    <w:pPr>
      <w:numPr>
        <w:numId w:val="22"/>
      </w:numPr>
    </w:pPr>
    <w:rPr>
      <w:color w:val="94B6D2" w:themeColor="accent1"/>
    </w:rPr>
  </w:style>
  <w:style w:type="paragraph" w:styleId="Seznamsodrkami3">
    <w:name w:val="List Bullet 3"/>
    <w:basedOn w:val="Normln"/>
    <w:uiPriority w:val="36"/>
    <w:unhideWhenUsed/>
    <w:qFormat/>
    <w:pPr>
      <w:numPr>
        <w:numId w:val="23"/>
      </w:numPr>
    </w:pPr>
    <w:rPr>
      <w:color w:val="DD8047" w:themeColor="accent2"/>
    </w:rPr>
  </w:style>
  <w:style w:type="paragraph" w:styleId="Seznamsodrkami4">
    <w:name w:val="List Bullet 4"/>
    <w:basedOn w:val="Normln"/>
    <w:uiPriority w:val="36"/>
    <w:unhideWhenUsed/>
    <w:qFormat/>
    <w:pPr>
      <w:numPr>
        <w:numId w:val="24"/>
      </w:numPr>
    </w:pPr>
    <w:rPr>
      <w:caps/>
      <w:spacing w:val="4"/>
    </w:rPr>
  </w:style>
  <w:style w:type="paragraph" w:styleId="Seznamsodrkami5">
    <w:name w:val="List Bullet 5"/>
    <w:basedOn w:val="Normln"/>
    <w:uiPriority w:val="36"/>
    <w:unhideWhenUsed/>
    <w:qFormat/>
    <w:pPr>
      <w:numPr>
        <w:numId w:val="25"/>
      </w:numPr>
    </w:pPr>
  </w:style>
  <w:style w:type="paragraph" w:styleId="Odstavecseseznamem">
    <w:name w:val="List Paragraph"/>
    <w:basedOn w:val="Normln"/>
    <w:uiPriority w:val="34"/>
    <w:unhideWhenUsed/>
    <w:qFormat/>
    <w:pPr>
      <w:ind w:left="720"/>
      <w:contextualSpacing/>
    </w:pPr>
  </w:style>
  <w:style w:type="numbering" w:customStyle="1" w:styleId="Stylseznamuuprosted">
    <w:name w:val="Styl seznamu uprostřed"/>
    <w:uiPriority w:val="99"/>
    <w:pPr>
      <w:numPr>
        <w:numId w:val="11"/>
      </w:numPr>
    </w:pPr>
  </w:style>
  <w:style w:type="paragraph" w:styleId="Bezmezer">
    <w:name w:val="No Spacing"/>
    <w:basedOn w:val="Normln"/>
    <w:uiPriority w:val="99"/>
    <w:qFormat/>
    <w:pPr>
      <w:spacing w:after="0" w:line="240" w:lineRule="auto"/>
    </w:pPr>
  </w:style>
  <w:style w:type="paragraph" w:styleId="Normlnodsazen">
    <w:name w:val="Normal Indent"/>
    <w:basedOn w:val="Normln"/>
    <w:uiPriority w:val="99"/>
    <w:unhideWhenUsed/>
    <w:pPr>
      <w:numPr>
        <w:numId w:val="27"/>
      </w:numPr>
      <w:spacing w:line="300" w:lineRule="auto"/>
      <w:contextualSpacing/>
    </w:pPr>
  </w:style>
  <w:style w:type="paragraph" w:customStyle="1" w:styleId="Jmnoapjmen">
    <w:name w:val="Jméno a příjmení"/>
    <w:basedOn w:val="Normln"/>
    <w:uiPriority w:val="1"/>
    <w:qFormat/>
    <w:pPr>
      <w:spacing w:after="0"/>
    </w:pPr>
    <w:rPr>
      <w:color w:val="FFFFFF" w:themeColor="background1"/>
      <w:sz w:val="40"/>
      <w:szCs w:val="40"/>
    </w:rPr>
  </w:style>
  <w:style w:type="paragraph" w:customStyle="1" w:styleId="Adresaodeslatele">
    <w:name w:val="Adresa odesílatele"/>
    <w:basedOn w:val="Bezmezer"/>
    <w:uiPriority w:val="4"/>
    <w:qFormat/>
    <w:pPr>
      <w:spacing w:before="240"/>
      <w:contextualSpacing/>
    </w:pPr>
    <w:rPr>
      <w:color w:val="775F55" w:themeColor="text2"/>
    </w:rPr>
  </w:style>
  <w:style w:type="character" w:styleId="Siln">
    <w:name w:val="Strong"/>
    <w:uiPriority w:val="22"/>
    <w:qFormat/>
    <w:rPr>
      <w:rFonts w:asciiTheme="minorHAnsi" w:eastAsiaTheme="minorEastAsia" w:hAnsiTheme="minorHAnsi" w:cstheme="minorBidi"/>
      <w:b/>
      <w:bCs/>
      <w:iCs w:val="0"/>
      <w:color w:val="DD8047" w:themeColor="accent2"/>
      <w:szCs w:val="23"/>
      <w:lang w:val="cs-CZ"/>
    </w:rPr>
  </w:style>
  <w:style w:type="paragraph" w:styleId="Podtitul">
    <w:name w:val="Subtitle"/>
    <w:basedOn w:val="Normln"/>
    <w:link w:val="PodtitulChar"/>
    <w:uiPriority w:val="11"/>
    <w:pPr>
      <w:spacing w:after="720" w:line="240" w:lineRule="auto"/>
    </w:pPr>
    <w:rPr>
      <w:rFonts w:asciiTheme="majorHAnsi" w:eastAsiaTheme="majorEastAsia" w:hAnsiTheme="majorHAnsi" w:cstheme="majorBidi"/>
      <w:b/>
      <w:bCs/>
      <w:caps/>
      <w:color w:val="DD8047" w:themeColor="accent2"/>
      <w:spacing w:val="50"/>
      <w:sz w:val="24"/>
      <w:szCs w:val="24"/>
    </w:rPr>
  </w:style>
  <w:style w:type="character" w:customStyle="1" w:styleId="PodtitulChar">
    <w:name w:val="Podtitul Char"/>
    <w:basedOn w:val="Standardnpsmoodstavce"/>
    <w:link w:val="Podtitul"/>
    <w:uiPriority w:val="11"/>
    <w:rPr>
      <w:rFonts w:asciiTheme="majorHAnsi" w:eastAsiaTheme="majorEastAsia" w:hAnsiTheme="majorHAnsi" w:cstheme="majorBidi"/>
      <w:b/>
      <w:bCs/>
      <w:caps/>
      <w:color w:val="DD8047" w:themeColor="accent2"/>
      <w:spacing w:val="50"/>
      <w:sz w:val="24"/>
      <w:szCs w:val="24"/>
    </w:rPr>
  </w:style>
  <w:style w:type="character" w:styleId="Zdraznnjemn">
    <w:name w:val="Subtle Emphasis"/>
    <w:basedOn w:val="Standardnpsmoodstavce"/>
    <w:uiPriority w:val="19"/>
    <w:qFormat/>
    <w:rPr>
      <w:rFonts w:asciiTheme="minorHAnsi" w:hAnsiTheme="minorHAnsi"/>
      <w:i/>
      <w:iCs/>
      <w:sz w:val="23"/>
    </w:rPr>
  </w:style>
  <w:style w:type="character" w:styleId="Odkazjemn">
    <w:name w:val="Subtle Reference"/>
    <w:basedOn w:val="Standardnpsmoodstavce"/>
    <w:uiPriority w:val="31"/>
    <w:qFormat/>
    <w:rPr>
      <w:rFonts w:asciiTheme="minorHAnsi" w:hAnsiTheme="minorHAnsi"/>
      <w:b/>
      <w:bCs/>
      <w:i/>
      <w:iCs/>
      <w:color w:val="775F55" w:themeColor="text2"/>
      <w:sz w:val="23"/>
    </w:rPr>
  </w:style>
  <w:style w:type="paragraph" w:styleId="Seznamcitac">
    <w:name w:val="table of authorities"/>
    <w:basedOn w:val="Normln"/>
    <w:next w:val="Normln"/>
    <w:uiPriority w:val="99"/>
    <w:semiHidden/>
    <w:unhideWhenUsed/>
    <w:pPr>
      <w:ind w:left="220" w:hanging="220"/>
    </w:pPr>
  </w:style>
  <w:style w:type="paragraph" w:styleId="Nzev">
    <w:name w:val="Title"/>
    <w:basedOn w:val="Normln"/>
    <w:link w:val="NzevChar"/>
    <w:uiPriority w:val="10"/>
    <w:pPr>
      <w:spacing w:after="0" w:line="240" w:lineRule="auto"/>
    </w:pPr>
    <w:rPr>
      <w:color w:val="775F55" w:themeColor="text2"/>
      <w:sz w:val="72"/>
      <w:szCs w:val="72"/>
    </w:rPr>
  </w:style>
  <w:style w:type="character" w:customStyle="1" w:styleId="NzevChar">
    <w:name w:val="Název Char"/>
    <w:basedOn w:val="Standardnpsmoodstavce"/>
    <w:link w:val="Nzev"/>
    <w:uiPriority w:val="10"/>
    <w:rPr>
      <w:color w:val="775F55" w:themeColor="text2"/>
      <w:sz w:val="72"/>
      <w:szCs w:val="72"/>
    </w:rPr>
  </w:style>
  <w:style w:type="paragraph" w:styleId="Obsah1">
    <w:name w:val="toc 1"/>
    <w:basedOn w:val="Normln"/>
    <w:next w:val="Normln"/>
    <w:autoRedefine/>
    <w:uiPriority w:val="99"/>
    <w:semiHidden/>
    <w:unhideWhenUsed/>
    <w:qFormat/>
    <w:pPr>
      <w:tabs>
        <w:tab w:val="right" w:leader="dot" w:pos="8630"/>
      </w:tabs>
      <w:spacing w:before="180" w:after="40" w:line="240" w:lineRule="auto"/>
    </w:pPr>
    <w:rPr>
      <w:b/>
      <w:bCs/>
      <w:caps/>
      <w:noProof/>
      <w:color w:val="775F55" w:themeColor="text2"/>
    </w:rPr>
  </w:style>
  <w:style w:type="paragraph" w:styleId="Obsah2">
    <w:name w:val="toc 2"/>
    <w:basedOn w:val="Normln"/>
    <w:next w:val="Normln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44"/>
    </w:pPr>
    <w:rPr>
      <w:noProof/>
    </w:rPr>
  </w:style>
  <w:style w:type="paragraph" w:styleId="Obsah3">
    <w:name w:val="toc 3"/>
    <w:basedOn w:val="Normln"/>
    <w:next w:val="Normln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288"/>
    </w:pPr>
    <w:rPr>
      <w:noProof/>
    </w:rPr>
  </w:style>
  <w:style w:type="paragraph" w:styleId="Obsah4">
    <w:name w:val="toc 4"/>
    <w:basedOn w:val="Normln"/>
    <w:next w:val="Normln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32"/>
    </w:pPr>
    <w:rPr>
      <w:noProof/>
    </w:rPr>
  </w:style>
  <w:style w:type="paragraph" w:styleId="Obsah5">
    <w:name w:val="toc 5"/>
    <w:basedOn w:val="Normln"/>
    <w:next w:val="Normln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576"/>
    </w:pPr>
    <w:rPr>
      <w:noProof/>
    </w:rPr>
  </w:style>
  <w:style w:type="paragraph" w:styleId="Obsah6">
    <w:name w:val="toc 6"/>
    <w:basedOn w:val="Normln"/>
    <w:next w:val="Normln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720"/>
    </w:pPr>
    <w:rPr>
      <w:noProof/>
    </w:rPr>
  </w:style>
  <w:style w:type="paragraph" w:styleId="Obsah7">
    <w:name w:val="toc 7"/>
    <w:basedOn w:val="Normln"/>
    <w:next w:val="Normln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64"/>
    </w:pPr>
    <w:rPr>
      <w:noProof/>
    </w:rPr>
  </w:style>
  <w:style w:type="paragraph" w:styleId="Obsah8">
    <w:name w:val="toc 8"/>
    <w:basedOn w:val="Normln"/>
    <w:next w:val="Normln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08"/>
    </w:pPr>
    <w:rPr>
      <w:noProof/>
    </w:rPr>
  </w:style>
  <w:style w:type="paragraph" w:styleId="Obsah9">
    <w:name w:val="toc 9"/>
    <w:basedOn w:val="Normln"/>
    <w:next w:val="Normln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152"/>
    </w:pPr>
    <w:rPr>
      <w:noProof/>
    </w:rPr>
  </w:style>
  <w:style w:type="paragraph" w:styleId="Datum">
    <w:name w:val="Date"/>
    <w:basedOn w:val="Bezmezer"/>
    <w:next w:val="Normln"/>
    <w:link w:val="DatumChar"/>
    <w:uiPriority w:val="99"/>
    <w:unhideWhenUsed/>
    <w:pPr>
      <w:framePr w:wrap="around" w:hAnchor="page" w:xAlign="center" w:yAlign="top"/>
      <w:contextualSpacing/>
      <w:suppressOverlap/>
      <w:jc w:val="center"/>
    </w:pPr>
    <w:rPr>
      <w:b/>
      <w:bCs/>
      <w:color w:val="FFFFFF" w:themeColor="background1"/>
    </w:rPr>
  </w:style>
  <w:style w:type="character" w:customStyle="1" w:styleId="DatumChar">
    <w:name w:val="Datum Char"/>
    <w:basedOn w:val="Standardnpsmoodstavce"/>
    <w:link w:val="Datum"/>
    <w:uiPriority w:val="99"/>
    <w:rPr>
      <w:rFonts w:eastAsiaTheme="minorEastAsia"/>
      <w:b/>
      <w:bCs/>
      <w:color w:val="FFFFFF" w:themeColor="background1"/>
      <w:sz w:val="23"/>
      <w:szCs w:val="23"/>
      <w:lang w:val="cs-CZ"/>
    </w:rPr>
  </w:style>
  <w:style w:type="paragraph" w:customStyle="1" w:styleId="Sudvzpat">
    <w:name w:val="Sudé v zápatí"/>
    <w:basedOn w:val="Normln"/>
    <w:unhideWhenUsed/>
    <w:qFormat/>
    <w:pPr>
      <w:pBdr>
        <w:top w:val="single" w:sz="4" w:space="1" w:color="94B6D2" w:themeColor="accent1"/>
      </w:pBdr>
    </w:pPr>
    <w:rPr>
      <w:color w:val="775F55" w:themeColor="text2"/>
      <w:sz w:val="20"/>
      <w:szCs w:val="20"/>
    </w:rPr>
  </w:style>
  <w:style w:type="paragraph" w:customStyle="1" w:styleId="Lichvzpat">
    <w:name w:val="Liché v zápatí"/>
    <w:basedOn w:val="Normln"/>
    <w:unhideWhenUsed/>
    <w:qFormat/>
    <w:pPr>
      <w:pBdr>
        <w:top w:val="single" w:sz="4" w:space="1" w:color="94B6D2" w:themeColor="accent1"/>
      </w:pBdr>
      <w:jc w:val="right"/>
    </w:pPr>
    <w:rPr>
      <w:color w:val="775F55" w:themeColor="text2"/>
      <w:sz w:val="20"/>
    </w:rPr>
  </w:style>
  <w:style w:type="paragraph" w:customStyle="1" w:styleId="Sudvzhlav">
    <w:name w:val="Sudé v záhlaví"/>
    <w:basedOn w:val="Bezmezer"/>
    <w:unhideWhenUsed/>
    <w:qFormat/>
    <w:pPr>
      <w:pBdr>
        <w:bottom w:val="single" w:sz="4" w:space="1" w:color="94B6D2" w:themeColor="accent1"/>
      </w:pBdr>
    </w:pPr>
    <w:rPr>
      <w:b/>
      <w:bCs/>
      <w:color w:val="775F55" w:themeColor="text2"/>
      <w:sz w:val="20"/>
      <w:szCs w:val="20"/>
    </w:rPr>
  </w:style>
  <w:style w:type="paragraph" w:customStyle="1" w:styleId="Lichvzhlav">
    <w:name w:val="Liché v záhlaví"/>
    <w:basedOn w:val="Bezmezer"/>
    <w:unhideWhenUsed/>
    <w:qFormat/>
    <w:pPr>
      <w:pBdr>
        <w:bottom w:val="single" w:sz="4" w:space="1" w:color="94B6D2" w:themeColor="accent1"/>
      </w:pBdr>
      <w:jc w:val="right"/>
    </w:pPr>
    <w:rPr>
      <w:b/>
      <w:bCs/>
      <w:color w:val="775F55" w:themeColor="text2"/>
      <w:sz w:val="20"/>
    </w:rPr>
  </w:style>
  <w:style w:type="paragraph" w:customStyle="1" w:styleId="Adresaodeslatele0">
    <w:name w:val="Adresa odesílatele"/>
    <w:basedOn w:val="Bezmezer"/>
    <w:uiPriority w:val="2"/>
    <w:unhideWhenUsed/>
    <w:qFormat/>
    <w:pPr>
      <w:spacing w:after="200"/>
    </w:pPr>
    <w:rPr>
      <w:color w:val="775F55" w:themeColor="text2"/>
    </w:rPr>
  </w:style>
  <w:style w:type="paragraph" w:customStyle="1" w:styleId="Nzevspolenosti">
    <w:name w:val="Název společnosti"/>
    <w:basedOn w:val="Normln"/>
    <w:qFormat/>
    <w:pPr>
      <w:spacing w:after="0"/>
    </w:pPr>
    <w:rPr>
      <w:b/>
      <w:bCs/>
      <w:color w:val="775F55" w:themeColor="text2"/>
      <w:sz w:val="36"/>
      <w:szCs w:val="36"/>
    </w:rPr>
  </w:style>
  <w:style w:type="paragraph" w:styleId="Osloven">
    <w:name w:val="Salutation"/>
    <w:basedOn w:val="Normln"/>
    <w:next w:val="Normln"/>
    <w:link w:val="OslovenChar"/>
    <w:uiPriority w:val="4"/>
    <w:unhideWhenUsed/>
    <w:qFormat/>
    <w:pPr>
      <w:spacing w:before="400" w:after="320" w:line="240" w:lineRule="auto"/>
    </w:pPr>
    <w:rPr>
      <w:b/>
      <w:bCs/>
    </w:rPr>
  </w:style>
  <w:style w:type="character" w:customStyle="1" w:styleId="OslovenChar">
    <w:name w:val="Oslovení Char"/>
    <w:basedOn w:val="Standardnpsmoodstavce"/>
    <w:link w:val="Osloven"/>
    <w:uiPriority w:val="4"/>
    <w:rPr>
      <w:b/>
      <w:bCs/>
      <w:sz w:val="23"/>
    </w:rPr>
  </w:style>
  <w:style w:type="paragraph" w:customStyle="1" w:styleId="Adresapjemce">
    <w:name w:val="Adresa příjemce"/>
    <w:basedOn w:val="Bezmezer"/>
    <w:uiPriority w:val="3"/>
    <w:qFormat/>
    <w:pPr>
      <w:spacing w:before="240"/>
      <w:contextualSpacing/>
    </w:pPr>
    <w:rPr>
      <w:color w:val="775F55" w:themeColor="text2"/>
    </w:rPr>
  </w:style>
  <w:style w:type="paragraph" w:styleId="Zvr">
    <w:name w:val="Closing"/>
    <w:basedOn w:val="Normln"/>
    <w:link w:val="ZvrChar"/>
    <w:uiPriority w:val="5"/>
    <w:unhideWhenUsed/>
    <w:qFormat/>
    <w:pPr>
      <w:spacing w:before="960" w:after="960"/>
      <w:contextualSpacing/>
    </w:pPr>
  </w:style>
  <w:style w:type="character" w:customStyle="1" w:styleId="ZvrChar">
    <w:name w:val="Závěr Char"/>
    <w:basedOn w:val="Standardnpsmoodstavce"/>
    <w:link w:val="Zvr"/>
    <w:uiPriority w:val="5"/>
    <w:rPr>
      <w:rFonts w:eastAsiaTheme="minorEastAsia"/>
      <w:sz w:val="23"/>
      <w:szCs w:val="23"/>
      <w:lang w:val="cs-CZ"/>
    </w:rPr>
  </w:style>
  <w:style w:type="paragraph" w:styleId="Podpis">
    <w:name w:val="Signature"/>
    <w:basedOn w:val="Normln"/>
    <w:link w:val="PodpisChar"/>
    <w:uiPriority w:val="99"/>
    <w:unhideWhenUsed/>
    <w:rPr>
      <w:b/>
      <w:bCs/>
    </w:rPr>
  </w:style>
  <w:style w:type="character" w:customStyle="1" w:styleId="PodpisChar">
    <w:name w:val="Podpis Char"/>
    <w:basedOn w:val="Standardnpsmoodstavce"/>
    <w:link w:val="Podpis"/>
    <w:uiPriority w:val="99"/>
    <w:rPr>
      <w:b/>
      <w:bCs/>
      <w:sz w:val="23"/>
    </w:rPr>
  </w:style>
  <w:style w:type="paragraph" w:customStyle="1" w:styleId="Kategorie">
    <w:name w:val="Kategorie"/>
    <w:basedOn w:val="Normln"/>
    <w:link w:val="Znakkategorie"/>
    <w:qFormat/>
    <w:pPr>
      <w:spacing w:after="0"/>
    </w:pPr>
    <w:rPr>
      <w:b/>
      <w:bCs/>
      <w:sz w:val="24"/>
      <w:szCs w:val="24"/>
    </w:rPr>
  </w:style>
  <w:style w:type="character" w:customStyle="1" w:styleId="Znakkategorie">
    <w:name w:val="Znak kategorie"/>
    <w:basedOn w:val="Standardnpsmoodstavce"/>
    <w:link w:val="Kategorie"/>
    <w:rPr>
      <w:b/>
      <w:bCs/>
      <w:sz w:val="24"/>
      <w:szCs w:val="24"/>
    </w:rPr>
  </w:style>
  <w:style w:type="paragraph" w:customStyle="1" w:styleId="Dloddl">
    <w:name w:val="Dílčí oddíl"/>
    <w:basedOn w:val="Normln"/>
    <w:uiPriority w:val="3"/>
    <w:qFormat/>
    <w:rsid w:val="00A351BA"/>
    <w:pPr>
      <w:spacing w:after="40"/>
    </w:pPr>
    <w:rPr>
      <w:rFonts w:eastAsiaTheme="minorHAnsi" w:cs="Times New Roman"/>
      <w:b/>
      <w:color w:val="94B6D2" w:themeColor="accent1"/>
      <w:spacing w:val="30"/>
      <w:kern w:val="24"/>
      <w:sz w:val="24"/>
      <w:szCs w:val="20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3.emf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oleObject" Target="embeddings/oleObject1.bin"/><Relationship Id="rId2" Type="http://schemas.openxmlformats.org/officeDocument/2006/relationships/customXml" Target="../customXml/item2.xml"/><Relationship Id="rId16" Type="http://schemas.openxmlformats.org/officeDocument/2006/relationships/image" Target="media/image2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19" Type="http://schemas.openxmlformats.org/officeDocument/2006/relationships/oleObject" Target="embeddings/oleObject2.bin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3.xml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ratzl\AppData\Roaming\Microsoft\Templates\&#381;ivotopis%20(n&#225;vrh%20Medi&#225;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AB73C0CE8164E95BA39592B26E1371E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4B9FC24F-701F-4CCE-A76F-9BDC6474D265}"/>
      </w:docPartPr>
      <w:docPartBody>
        <w:p w:rsidR="00116029" w:rsidRDefault="00705055" w:rsidP="00705055">
          <w:pPr>
            <w:pStyle w:val="1AB73C0CE8164E95BA39592B26E1371E"/>
          </w:pPr>
          <w:r>
            <w:t>[Zadejte název společnosti.]</w:t>
          </w:r>
        </w:p>
      </w:docPartBody>
    </w:docPart>
    <w:docPart>
      <w:docPartPr>
        <w:name w:val="E116B2116F7D4CB988EEC50EFBEB2678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2C5B65D4-D6CE-4CDC-A704-48FBE1D8A14A}"/>
      </w:docPartPr>
      <w:docPartBody>
        <w:p w:rsidR="004C192F" w:rsidRDefault="00116029" w:rsidP="00116029">
          <w:pPr>
            <w:pStyle w:val="E116B2116F7D4CB988EEC50EFBEB2678"/>
          </w:pPr>
          <w:r>
            <w:t>[Zadejte název společnosti.]</w:t>
          </w:r>
        </w:p>
      </w:docPartBody>
    </w:docPart>
    <w:docPart>
      <w:docPartPr>
        <w:name w:val="8DB1569DD45F48F4AF82E1AE220ACD62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E061C0F6-97EB-43EB-821F-FD0E8BED2CD8}"/>
      </w:docPartPr>
      <w:docPartBody>
        <w:p w:rsidR="004C192F" w:rsidRDefault="00116029" w:rsidP="00116029">
          <w:pPr>
            <w:pStyle w:val="8DB1569DD45F48F4AF82E1AE220ACD62"/>
          </w:pPr>
          <w:r>
            <w:t>[Zadejte název společnosti.]</w:t>
          </w:r>
        </w:p>
      </w:docPartBody>
    </w:docPart>
    <w:docPart>
      <w:docPartPr>
        <w:name w:val="2864F256C5A04BFBA9647C09526D3AAD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B24C0140-1495-42A2-A9C3-7125580D5345}"/>
      </w:docPartPr>
      <w:docPartBody>
        <w:p w:rsidR="004C192F" w:rsidRDefault="00116029" w:rsidP="00116029">
          <w:pPr>
            <w:pStyle w:val="2864F256C5A04BFBA9647C09526D3AAD"/>
          </w:pPr>
          <w:r>
            <w:t>[Zadejte název společnosti.]</w:t>
          </w:r>
        </w:p>
      </w:docPartBody>
    </w:docPart>
    <w:docPart>
      <w:docPartPr>
        <w:name w:val="11F789A473C64AD889A5A86153A94BA0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002E43B0-C435-4137-AE18-0B3D855E2BB7}"/>
      </w:docPartPr>
      <w:docPartBody>
        <w:p w:rsidR="004C192F" w:rsidRDefault="00116029" w:rsidP="00116029">
          <w:pPr>
            <w:pStyle w:val="11F789A473C64AD889A5A86153A94BA0"/>
          </w:pPr>
          <w:r>
            <w:t>[Zadejte název společnosti.]</w:t>
          </w:r>
        </w:p>
      </w:docPartBody>
    </w:docPart>
    <w:docPart>
      <w:docPartPr>
        <w:name w:val="916B5CF7DC4E4FC78D9CD0DED82517FA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11D10C8B-C6B3-42CF-9B5C-E6A0D6E4B24D}"/>
      </w:docPartPr>
      <w:docPartBody>
        <w:p w:rsidR="004C192F" w:rsidRDefault="00116029" w:rsidP="00116029">
          <w:pPr>
            <w:pStyle w:val="916B5CF7DC4E4FC78D9CD0DED82517FA"/>
          </w:pPr>
          <w:r>
            <w:t>[Zadejte název společnosti.]</w:t>
          </w:r>
        </w:p>
      </w:docPartBody>
    </w:docPart>
    <w:docPart>
      <w:docPartPr>
        <w:name w:val="F3645C1D5A76404BB12931F15E244F15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7586243F-655E-44D0-8982-DF1B45DA6777}"/>
      </w:docPartPr>
      <w:docPartBody>
        <w:p w:rsidR="004C192F" w:rsidRDefault="00116029" w:rsidP="00116029">
          <w:pPr>
            <w:pStyle w:val="F3645C1D5A76404BB12931F15E244F15"/>
          </w:pPr>
          <w:r>
            <w:rPr>
              <w:rStyle w:val="Zstupntext"/>
            </w:rPr>
            <w:t>Zvolte stavební blok.</w:t>
          </w:r>
        </w:p>
      </w:docPartBody>
    </w:docPart>
    <w:docPart>
      <w:docPartPr>
        <w:name w:val="71D02F66C66244DEA2A93874C88BD0BA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1FBC8575-DAFE-42DF-AB83-D6178C5E1B22}"/>
      </w:docPartPr>
      <w:docPartBody>
        <w:p w:rsidR="004C192F" w:rsidRDefault="00116029" w:rsidP="00116029">
          <w:pPr>
            <w:pStyle w:val="71D02F66C66244DEA2A93874C88BD0BA"/>
          </w:pPr>
          <w:r>
            <w:t>[Zadejte své jméno.]</w:t>
          </w:r>
        </w:p>
      </w:docPartBody>
    </w:docPart>
    <w:docPart>
      <w:docPartPr>
        <w:name w:val="1C31D28CC34E457D8F593AE2234E402E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4A1C7E48-25F7-4CA6-A9D3-7BF8D2F4A98A}"/>
      </w:docPartPr>
      <w:docPartBody>
        <w:p w:rsidR="00745FFC" w:rsidRDefault="00B574DF" w:rsidP="00B574DF">
          <w:pPr>
            <w:pStyle w:val="1C31D28CC34E457D8F593AE2234E402E"/>
          </w:pPr>
          <w:r>
            <w:t>[Zadejte název společnosti.]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EE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5055"/>
    <w:rsid w:val="000E1F77"/>
    <w:rsid w:val="00115B90"/>
    <w:rsid w:val="00116029"/>
    <w:rsid w:val="0037339F"/>
    <w:rsid w:val="004C192F"/>
    <w:rsid w:val="00705055"/>
    <w:rsid w:val="00745FFC"/>
    <w:rsid w:val="00B574DF"/>
    <w:rsid w:val="00CF0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unhideWhenUsed/>
    <w:rsid w:val="00116029"/>
    <w:rPr>
      <w:color w:val="808080"/>
    </w:rPr>
  </w:style>
  <w:style w:type="paragraph" w:customStyle="1" w:styleId="361FC87886B14688B4B0C8A36CE26977">
    <w:name w:val="361FC87886B14688B4B0C8A36CE26977"/>
  </w:style>
  <w:style w:type="paragraph" w:customStyle="1" w:styleId="09A16ABDEA3A43A5AAC00D93C7F9183D">
    <w:name w:val="09A16ABDEA3A43A5AAC00D93C7F9183D"/>
  </w:style>
  <w:style w:type="paragraph" w:customStyle="1" w:styleId="29F03E0B1D6040E9888E5D04A265BA66">
    <w:name w:val="29F03E0B1D6040E9888E5D04A265BA66"/>
  </w:style>
  <w:style w:type="paragraph" w:customStyle="1" w:styleId="4C8C588CC3574B8AA966D328DBD9247B">
    <w:name w:val="4C8C588CC3574B8AA966D328DBD9247B"/>
  </w:style>
  <w:style w:type="paragraph" w:customStyle="1" w:styleId="FBBDE663F8C44C7C8D6B52CEFC9071C5">
    <w:name w:val="FBBDE663F8C44C7C8D6B52CEFC9071C5"/>
  </w:style>
  <w:style w:type="paragraph" w:customStyle="1" w:styleId="9F07F4538FB549ABA7B7D4CDE7C1DB9C">
    <w:name w:val="9F07F4538FB549ABA7B7D4CDE7C1DB9C"/>
  </w:style>
  <w:style w:type="paragraph" w:customStyle="1" w:styleId="A9DB43974ADD40A78D78B926520C640F">
    <w:name w:val="A9DB43974ADD40A78D78B926520C640F"/>
  </w:style>
  <w:style w:type="paragraph" w:customStyle="1" w:styleId="1EEBFC777E33488F8D42393DEA7E5E17">
    <w:name w:val="1EEBFC777E33488F8D42393DEA7E5E17"/>
  </w:style>
  <w:style w:type="paragraph" w:customStyle="1" w:styleId="9F9CE20B8E434E1D8D2CA35DF5D4DBD0">
    <w:name w:val="9F9CE20B8E434E1D8D2CA35DF5D4DBD0"/>
  </w:style>
  <w:style w:type="paragraph" w:customStyle="1" w:styleId="94E13162C58B4855BB97EEC685E027DE">
    <w:name w:val="94E13162C58B4855BB97EEC685E027DE"/>
  </w:style>
  <w:style w:type="paragraph" w:customStyle="1" w:styleId="9314CA8D6C964C8897F720DB844097BF">
    <w:name w:val="9314CA8D6C964C8897F720DB844097BF"/>
  </w:style>
  <w:style w:type="paragraph" w:customStyle="1" w:styleId="53F6D5EF4DB74BA9A9CC06D153C1F702">
    <w:name w:val="53F6D5EF4DB74BA9A9CC06D153C1F702"/>
  </w:style>
  <w:style w:type="paragraph" w:customStyle="1" w:styleId="BAB6344054024A9D8E6A2D715CF99B8F">
    <w:name w:val="BAB6344054024A9D8E6A2D715CF99B8F"/>
  </w:style>
  <w:style w:type="paragraph" w:customStyle="1" w:styleId="E13A517600EE4BE0B7740CAB45BFC014">
    <w:name w:val="E13A517600EE4BE0B7740CAB45BFC014"/>
  </w:style>
  <w:style w:type="paragraph" w:customStyle="1" w:styleId="4D9FC59310444D37A1B4D1E8E5B025A7">
    <w:name w:val="4D9FC59310444D37A1B4D1E8E5B025A7"/>
  </w:style>
  <w:style w:type="paragraph" w:customStyle="1" w:styleId="772A3932CD7A48D792B390A14B08D2C4">
    <w:name w:val="772A3932CD7A48D792B390A14B08D2C4"/>
  </w:style>
  <w:style w:type="paragraph" w:customStyle="1" w:styleId="9F939D6F00AA44A8BB83964B060DCBF8">
    <w:name w:val="9F939D6F00AA44A8BB83964B060DCBF8"/>
  </w:style>
  <w:style w:type="paragraph" w:customStyle="1" w:styleId="1AB73C0CE8164E95BA39592B26E1371E">
    <w:name w:val="1AB73C0CE8164E95BA39592B26E1371E"/>
    <w:rsid w:val="00705055"/>
  </w:style>
  <w:style w:type="paragraph" w:customStyle="1" w:styleId="40ACF9DE0B6E47BE96C7AECFA07C7205">
    <w:name w:val="40ACF9DE0B6E47BE96C7AECFA07C7205"/>
    <w:rsid w:val="00705055"/>
  </w:style>
  <w:style w:type="paragraph" w:customStyle="1" w:styleId="E8DC5EED3DB045D89F22401B28C4E7D7">
    <w:name w:val="E8DC5EED3DB045D89F22401B28C4E7D7"/>
    <w:rsid w:val="00705055"/>
  </w:style>
  <w:style w:type="paragraph" w:customStyle="1" w:styleId="F2BD775C971D4DFC8A29AA0F63351385">
    <w:name w:val="F2BD775C971D4DFC8A29AA0F63351385"/>
    <w:rsid w:val="00705055"/>
  </w:style>
  <w:style w:type="paragraph" w:customStyle="1" w:styleId="0177EA2B6F5B423B9C1DFA13FA31EB7D">
    <w:name w:val="0177EA2B6F5B423B9C1DFA13FA31EB7D"/>
    <w:rsid w:val="00705055"/>
  </w:style>
  <w:style w:type="paragraph" w:customStyle="1" w:styleId="AF5B965E62E642D08F7716831FA6A64E">
    <w:name w:val="AF5B965E62E642D08F7716831FA6A64E"/>
    <w:rsid w:val="00705055"/>
  </w:style>
  <w:style w:type="paragraph" w:customStyle="1" w:styleId="E116B2116F7D4CB988EEC50EFBEB2678">
    <w:name w:val="E116B2116F7D4CB988EEC50EFBEB2678"/>
    <w:rsid w:val="00116029"/>
  </w:style>
  <w:style w:type="paragraph" w:customStyle="1" w:styleId="8DB1569DD45F48F4AF82E1AE220ACD62">
    <w:name w:val="8DB1569DD45F48F4AF82E1AE220ACD62"/>
    <w:rsid w:val="00116029"/>
  </w:style>
  <w:style w:type="paragraph" w:customStyle="1" w:styleId="2864F256C5A04BFBA9647C09526D3AAD">
    <w:name w:val="2864F256C5A04BFBA9647C09526D3AAD"/>
    <w:rsid w:val="00116029"/>
  </w:style>
  <w:style w:type="paragraph" w:customStyle="1" w:styleId="11F789A473C64AD889A5A86153A94BA0">
    <w:name w:val="11F789A473C64AD889A5A86153A94BA0"/>
    <w:rsid w:val="00116029"/>
  </w:style>
  <w:style w:type="paragraph" w:customStyle="1" w:styleId="916B5CF7DC4E4FC78D9CD0DED82517FA">
    <w:name w:val="916B5CF7DC4E4FC78D9CD0DED82517FA"/>
    <w:rsid w:val="00116029"/>
  </w:style>
  <w:style w:type="paragraph" w:customStyle="1" w:styleId="5AB99DA674F84BB58D61F02952122BD0">
    <w:name w:val="5AB99DA674F84BB58D61F02952122BD0"/>
    <w:rsid w:val="00116029"/>
  </w:style>
  <w:style w:type="paragraph" w:customStyle="1" w:styleId="9CF439F5E0E349D7BD9180A26FF92F70">
    <w:name w:val="9CF439F5E0E349D7BD9180A26FF92F70"/>
    <w:rsid w:val="00116029"/>
  </w:style>
  <w:style w:type="paragraph" w:customStyle="1" w:styleId="F3645C1D5A76404BB12931F15E244F15">
    <w:name w:val="F3645C1D5A76404BB12931F15E244F15"/>
    <w:rsid w:val="00116029"/>
  </w:style>
  <w:style w:type="paragraph" w:customStyle="1" w:styleId="71D02F66C66244DEA2A93874C88BD0BA">
    <w:name w:val="71D02F66C66244DEA2A93874C88BD0BA"/>
    <w:rsid w:val="00116029"/>
  </w:style>
  <w:style w:type="paragraph" w:customStyle="1" w:styleId="1C31D28CC34E457D8F593AE2234E402E">
    <w:name w:val="1C31D28CC34E457D8F593AE2234E402E"/>
    <w:rsid w:val="00B574D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5.jpeg"/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Medi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Median">
      <a:maj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Median">
      <a:fillStyleLst>
        <a:solidFill>
          <a:schemeClr val="phClr"/>
        </a:solidFill>
        <a:solidFill>
          <a:schemeClr val="phClr">
            <a:tint val="50000"/>
          </a:schemeClr>
        </a:solidFill>
        <a:solidFill>
          <a:schemeClr val="phClr"/>
        </a:soli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4762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  <a:scene3d>
            <a:camera prst="isometricTopDown" fov="0">
              <a:rot lat="0" lon="0" rev="0"/>
            </a:camera>
            <a:lightRig rig="balanced" dir="t">
              <a:rot lat="0" lon="0" rev="13800000"/>
            </a:lightRig>
          </a:scene3d>
          <a:sp3d extrusionH="12700" prstMaterial="plastic">
            <a:bevelT w="38100" h="25400" prst="softRound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  <a:blipFill>
          <a:blip xmlns:r="http://schemas.openxmlformats.org/officeDocument/2006/relationships" r:embed="rId2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tns:customPropertyEditors xmlns:tns="http://schemas.microsoft.com/office/2006/customDocumentInformationPanel">
  <tns:showOnOpen/>
  <tns:defaultPropertyEditorNamespace/>
</tns:customPropertyEditor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D9F6C70B-A206-4A5B-BD55-7939016A46D8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437421D6-36D5-4DD1-894F-6479168FA7D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Životopis (návrh Medián).dotx</Template>
  <TotalTime>781</TotalTime>
  <Pages>1</Pages>
  <Words>523</Words>
  <Characters>3091</Characters>
  <Application>Microsoft Office Word</Application>
  <DocSecurity>0</DocSecurity>
  <Lines>25</Lines>
  <Paragraphs>7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Resume (Median theme)</vt:lpstr>
      <vt:lpstr/>
    </vt:vector>
  </TitlesOfParts>
  <Company/>
  <LinksUpToDate>false</LinksUpToDate>
  <CharactersWithSpaces>3607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 (Median theme)</dc:title>
  <dc:subject/>
  <dc:creator>Eduard Gratzl</dc:creator>
  <cp:keywords/>
  <dc:description/>
  <cp:lastModifiedBy>eduard gratzl</cp:lastModifiedBy>
  <cp:revision>10</cp:revision>
  <cp:lastPrinted>2014-11-14T11:11:00Z</cp:lastPrinted>
  <dcterms:created xsi:type="dcterms:W3CDTF">2014-10-18T08:17:00Z</dcterms:created>
  <dcterms:modified xsi:type="dcterms:W3CDTF">2014-11-14T21:56:00Z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TC101927469990</vt:lpwstr>
  </property>
</Properties>
</file>